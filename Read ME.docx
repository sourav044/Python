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B29B5" w14:textId="3FC3A083" w:rsidR="00A638EC" w:rsidRDefault="00A638EC" w:rsidP="00806EB5">
      <w:pPr>
        <w:pStyle w:val="Subtitle"/>
        <w:jc w:val="center"/>
      </w:pPr>
    </w:p>
    <w:p w14:paraId="69D31AC0" w14:textId="2D3BB2AB" w:rsidR="00806EB5" w:rsidRDefault="00502B00" w:rsidP="00806EB5">
      <w:pPr>
        <w:pStyle w:val="Subtitle"/>
      </w:pPr>
      <w:sdt>
        <w:sdtPr>
          <w:alias w:val="Enter date:"/>
          <w:tag w:val="Enter date:"/>
          <w:id w:val="-664086759"/>
          <w:placeholder>
            <w:docPart w:val="E25812245AB7439ABCE576F7FDD32D8E"/>
          </w:placeholder>
          <w:showingPlcHdr/>
          <w:dataBinding w:prefixMappings="xmlns:ns0='http://schemas.microsoft.com/office/2006/coverPageProps' " w:xpath="/ns0:CoverPageProperties[1]/ns0:CompanyFax[1]" w:storeItemID="{55AF091B-3C7A-41E3-B477-F2FDAA23CFDA}"/>
          <w15:appearance w15:val="hidden"/>
          <w:text/>
        </w:sdtPr>
        <w:sdtEndPr/>
        <w:sdtContent>
          <w:r w:rsidR="00A80EEC">
            <w:t>Date</w:t>
          </w:r>
        </w:sdtContent>
      </w:sdt>
      <w:r w:rsidR="00806EB5">
        <w:t xml:space="preserve"> 28/Junly/2019</w:t>
      </w:r>
      <w:r w:rsidR="00806EB5">
        <w:rPr>
          <w:noProof/>
          <w:lang w:eastAsia="en-US"/>
        </w:rPr>
        <w:t xml:space="preserve"> </w:t>
      </w:r>
    </w:p>
    <w:p w14:paraId="6902F62F" w14:textId="62B6188E" w:rsidR="00A638EC" w:rsidRPr="00A638EC" w:rsidRDefault="00806EB5" w:rsidP="00806EB5">
      <w:pPr>
        <w:pStyle w:val="Logo"/>
      </w:pPr>
      <w:r>
        <w:rPr>
          <w:noProof/>
          <w:lang w:eastAsia="en-US"/>
        </w:rPr>
        <w:t xml:space="preserve">Object recognition pipeline for smart farming </w:t>
      </w:r>
    </w:p>
    <w:p w14:paraId="31AB5605" w14:textId="3C8D8D73" w:rsidR="00A638EC" w:rsidRDefault="00A80EEC" w:rsidP="00A638EC">
      <w:pPr>
        <w:pStyle w:val="Title"/>
      </w:pPr>
      <w:r w:rsidRPr="00A80EEC">
        <w:t>Object Recognition team 2</w:t>
      </w:r>
    </w:p>
    <w:sdt>
      <w:sdtPr>
        <w:alias w:val="Enter subtitle:"/>
        <w:tag w:val="Enter subtitle:"/>
        <w:id w:val="1134748392"/>
        <w:placeholder>
          <w:docPart w:val="742DC980262F428CA767C25297070963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150FDBB4" w14:textId="29C85EA6" w:rsidR="00A638EC" w:rsidRDefault="00806EB5" w:rsidP="00A638EC">
          <w:pPr>
            <w:pStyle w:val="Subtitle"/>
          </w:pPr>
          <w:r>
            <w:t>Software COde Architecture</w:t>
          </w:r>
        </w:p>
      </w:sdtContent>
    </w:sdt>
    <w:p w14:paraId="7DB29849" w14:textId="7D576CBC" w:rsidR="00FC58C2" w:rsidRDefault="004839E6">
      <w:pPr>
        <w:pStyle w:val="Heading2"/>
      </w:pPr>
      <w:r>
        <w:lastRenderedPageBreak/>
        <w:t>Folder overview</w:t>
      </w:r>
    </w:p>
    <w:p w14:paraId="7EA71D1B" w14:textId="53C7C167" w:rsidR="004839E6" w:rsidRPr="004839E6" w:rsidRDefault="004839E6" w:rsidP="004839E6">
      <w:r>
        <w:rPr>
          <w:noProof/>
        </w:rPr>
        <w:drawing>
          <wp:anchor distT="0" distB="0" distL="114300" distR="114300" simplePos="0" relativeHeight="251658240" behindDoc="0" locked="0" layoutInCell="1" allowOverlap="1" wp14:anchorId="2D0A3B91" wp14:editId="04F2B7BA">
            <wp:simplePos x="0" y="0"/>
            <wp:positionH relativeFrom="column">
              <wp:posOffset>63500</wp:posOffset>
            </wp:positionH>
            <wp:positionV relativeFrom="paragraph">
              <wp:posOffset>182880</wp:posOffset>
            </wp:positionV>
            <wp:extent cx="4330700" cy="34937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 Structure</w:t>
      </w:r>
    </w:p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lan overview"/>
      </w:tblPr>
      <w:tblGrid>
        <w:gridCol w:w="2465"/>
        <w:gridCol w:w="6895"/>
      </w:tblGrid>
      <w:tr w:rsidR="00FC58C2" w14:paraId="4E1B559D" w14:textId="77777777" w:rsidTr="00FC58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top w:val="nil"/>
              <w:left w:val="nil"/>
            </w:tcBorders>
            <w:vAlign w:val="bottom"/>
          </w:tcPr>
          <w:p w14:paraId="47892C78" w14:textId="4E9B0C87" w:rsidR="00FC58C2" w:rsidRDefault="004839E6">
            <w:r>
              <w:t>Name</w:t>
            </w:r>
          </w:p>
        </w:tc>
        <w:tc>
          <w:tcPr>
            <w:tcW w:w="6895" w:type="dxa"/>
            <w:tcBorders>
              <w:top w:val="nil"/>
              <w:right w:val="nil"/>
            </w:tcBorders>
            <w:vAlign w:val="bottom"/>
          </w:tcPr>
          <w:p w14:paraId="747BD806" w14:textId="7E0CE447" w:rsidR="00FC58C2" w:rsidRDefault="00483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Functionality</w:t>
            </w:r>
          </w:p>
        </w:tc>
      </w:tr>
      <w:tr w:rsidR="00EB7A47" w14:paraId="7BE4CF92" w14:textId="77777777" w:rsidTr="00FC5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left w:val="nil"/>
            </w:tcBorders>
          </w:tcPr>
          <w:p w14:paraId="09B0568F" w14:textId="38828753" w:rsidR="00EB7A47" w:rsidRDefault="00EB7A47" w:rsidP="00EB7A47">
            <w:r>
              <w:t>Annotation</w:t>
            </w:r>
          </w:p>
        </w:tc>
        <w:tc>
          <w:tcPr>
            <w:tcW w:w="6895" w:type="dxa"/>
            <w:tcBorders>
              <w:right w:val="nil"/>
            </w:tcBorders>
          </w:tcPr>
          <w:p w14:paraId="4CF55C5A" w14:textId="23650A73" w:rsidR="00EB7A47" w:rsidRDefault="00EB7A47" w:rsidP="00EB7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Annotation Text File + Source Code</w:t>
            </w:r>
          </w:p>
        </w:tc>
      </w:tr>
      <w:tr w:rsidR="00FC58C2" w14:paraId="7A69938E" w14:textId="77777777" w:rsidTr="00FC5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left w:val="nil"/>
            </w:tcBorders>
          </w:tcPr>
          <w:p w14:paraId="13FBFCF1" w14:textId="348B6C88" w:rsidR="00FC58C2" w:rsidRDefault="00B72431">
            <w:r>
              <w:t>C# - Preprocessing</w:t>
            </w:r>
          </w:p>
        </w:tc>
        <w:tc>
          <w:tcPr>
            <w:tcW w:w="6895" w:type="dxa"/>
            <w:tcBorders>
              <w:right w:val="nil"/>
            </w:tcBorders>
          </w:tcPr>
          <w:p w14:paraId="4523686A" w14:textId="0303653A" w:rsidR="00FC58C2" w:rsidRDefault="00B724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 all files in one directory</w:t>
            </w:r>
          </w:p>
        </w:tc>
      </w:tr>
      <w:tr w:rsidR="00FC58C2" w14:paraId="0883D260" w14:textId="77777777" w:rsidTr="00FC5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left w:val="nil"/>
            </w:tcBorders>
          </w:tcPr>
          <w:p w14:paraId="3F4EA1C0" w14:textId="349C949A" w:rsidR="00FC58C2" w:rsidRDefault="00B72431">
            <w:r>
              <w:t>CNN Classifier</w:t>
            </w:r>
          </w:p>
        </w:tc>
        <w:tc>
          <w:tcPr>
            <w:tcW w:w="6895" w:type="dxa"/>
            <w:tcBorders>
              <w:right w:val="nil"/>
            </w:tcBorders>
          </w:tcPr>
          <w:p w14:paraId="76300172" w14:textId="77777777" w:rsidR="00AD6CBF" w:rsidRDefault="00B724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Classify </w:t>
            </w:r>
            <w:r w:rsidR="00AD6CBF">
              <w:t xml:space="preserve">the images from directory </w:t>
            </w:r>
          </w:p>
          <w:p w14:paraId="06C4CE14" w14:textId="7468DE95" w:rsidR="00AD6CBF" w:rsidRDefault="00AD6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 xml:space="preserve">( </w:t>
            </w:r>
            <w:proofErr w:type="spellStart"/>
            <w:r w:rsidRPr="00AD6CBF">
              <w:rPr>
                <w:b/>
                <w:bCs/>
              </w:rPr>
              <w:t>LocalizationAndSementation</w:t>
            </w:r>
            <w:proofErr w:type="spellEnd"/>
            <w:proofErr w:type="gramEnd"/>
            <w:r w:rsidRPr="00AD6CBF">
              <w:rPr>
                <w:b/>
                <w:bCs/>
              </w:rPr>
              <w:t>\localization</w:t>
            </w:r>
            <w:r>
              <w:t xml:space="preserve"> ) </w:t>
            </w:r>
            <w:r w:rsidR="00B72431">
              <w:t xml:space="preserve"> </w:t>
            </w:r>
            <w:r>
              <w:t xml:space="preserve"> </w:t>
            </w:r>
          </w:p>
          <w:p w14:paraId="13746C3B" w14:textId="77777777" w:rsidR="00AD6CBF" w:rsidRDefault="00AD6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 </w:t>
            </w:r>
          </w:p>
          <w:p w14:paraId="46A023A2" w14:textId="74269538" w:rsidR="00FC58C2" w:rsidRDefault="00AD6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</w:t>
            </w:r>
            <w:r w:rsidRPr="00AD6CBF">
              <w:rPr>
                <w:b/>
                <w:bCs/>
              </w:rPr>
              <w:t>CNN Classifier\</w:t>
            </w:r>
            <w:proofErr w:type="gramStart"/>
            <w:r w:rsidRPr="00AD6CBF">
              <w:rPr>
                <w:b/>
                <w:bCs/>
              </w:rPr>
              <w:t>images</w:t>
            </w:r>
            <w:r>
              <w:t xml:space="preserve">)   </w:t>
            </w:r>
            <w:proofErr w:type="gramEnd"/>
            <w:r>
              <w:t xml:space="preserve">          - COW / NOT COW</w:t>
            </w:r>
          </w:p>
        </w:tc>
      </w:tr>
      <w:tr w:rsidR="00B72431" w14:paraId="787A4AD0" w14:textId="77777777" w:rsidTr="00FC5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left w:val="nil"/>
            </w:tcBorders>
          </w:tcPr>
          <w:p w14:paraId="36B14089" w14:textId="5B03DD54" w:rsidR="00B72431" w:rsidRDefault="00AB2468">
            <w:r>
              <w:t>LOCALISATION AND SEGMENTATION</w:t>
            </w:r>
          </w:p>
        </w:tc>
        <w:tc>
          <w:tcPr>
            <w:tcW w:w="6895" w:type="dxa"/>
            <w:tcBorders>
              <w:right w:val="nil"/>
            </w:tcBorders>
          </w:tcPr>
          <w:p w14:paraId="4905A43B" w14:textId="21DFEA51" w:rsidR="00B72431" w:rsidRDefault="00AB24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the best model i.e. YOLO. We are doing localization and segmentation and saving them in folder </w:t>
            </w:r>
            <w:proofErr w:type="spellStart"/>
            <w:r>
              <w:t>boundingBoxes</w:t>
            </w:r>
            <w:proofErr w:type="spellEnd"/>
            <w:r>
              <w:t xml:space="preserve"> and localization </w:t>
            </w:r>
          </w:p>
        </w:tc>
      </w:tr>
      <w:tr w:rsidR="00B72431" w14:paraId="0B7074FA" w14:textId="77777777" w:rsidTr="00FC5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left w:val="nil"/>
            </w:tcBorders>
          </w:tcPr>
          <w:p w14:paraId="06951689" w14:textId="00F8E15E" w:rsidR="00B72431" w:rsidRDefault="00AB2468">
            <w:r>
              <w:t>RCNN</w:t>
            </w:r>
          </w:p>
        </w:tc>
        <w:tc>
          <w:tcPr>
            <w:tcW w:w="6895" w:type="dxa"/>
            <w:tcBorders>
              <w:right w:val="nil"/>
            </w:tcBorders>
          </w:tcPr>
          <w:p w14:paraId="208E3ABF" w14:textId="4ADA2576" w:rsidR="00B72431" w:rsidRDefault="00AB24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+ Source Code</w:t>
            </w:r>
          </w:p>
        </w:tc>
      </w:tr>
      <w:tr w:rsidR="00B72431" w14:paraId="216A3783" w14:textId="77777777" w:rsidTr="00FC5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left w:val="nil"/>
            </w:tcBorders>
          </w:tcPr>
          <w:p w14:paraId="74444826" w14:textId="2E1CF6D3" w:rsidR="00B72431" w:rsidRDefault="00AB2468">
            <w:r>
              <w:t>SSD</w:t>
            </w:r>
          </w:p>
        </w:tc>
        <w:tc>
          <w:tcPr>
            <w:tcW w:w="6895" w:type="dxa"/>
            <w:tcBorders>
              <w:right w:val="nil"/>
            </w:tcBorders>
          </w:tcPr>
          <w:p w14:paraId="7A90D5E2" w14:textId="48FB81BA" w:rsidR="00B72431" w:rsidRDefault="00AB24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+ Source Code</w:t>
            </w:r>
          </w:p>
        </w:tc>
      </w:tr>
      <w:tr w:rsidR="00B72431" w14:paraId="6B453CED" w14:textId="77777777" w:rsidTr="00FC5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left w:val="nil"/>
            </w:tcBorders>
          </w:tcPr>
          <w:p w14:paraId="02E07289" w14:textId="6DEA0022" w:rsidR="00B72431" w:rsidRDefault="00AB2468">
            <w:r>
              <w:t xml:space="preserve">Yolo </w:t>
            </w:r>
          </w:p>
        </w:tc>
        <w:tc>
          <w:tcPr>
            <w:tcW w:w="6895" w:type="dxa"/>
            <w:tcBorders>
              <w:right w:val="nil"/>
            </w:tcBorders>
          </w:tcPr>
          <w:p w14:paraId="7796B25B" w14:textId="45140080" w:rsidR="00B72431" w:rsidRDefault="00AB24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+ Source Code</w:t>
            </w:r>
          </w:p>
        </w:tc>
      </w:tr>
      <w:tr w:rsidR="00A80EEC" w14:paraId="4F7DE37E" w14:textId="77777777" w:rsidTr="00FC5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" w:type="dxa"/>
            <w:tcBorders>
              <w:left w:val="nil"/>
            </w:tcBorders>
          </w:tcPr>
          <w:p w14:paraId="18C407A0" w14:textId="77777777" w:rsidR="00A80EEC" w:rsidRDefault="00A80EEC"/>
        </w:tc>
        <w:tc>
          <w:tcPr>
            <w:tcW w:w="6895" w:type="dxa"/>
            <w:tcBorders>
              <w:right w:val="nil"/>
            </w:tcBorders>
          </w:tcPr>
          <w:p w14:paraId="44B8A105" w14:textId="77777777" w:rsidR="00A80EEC" w:rsidRDefault="00A80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F3AFF9" w14:textId="77777777" w:rsidR="00A80EEC" w:rsidRDefault="00A80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B0F1E8B" w14:textId="77777777" w:rsidR="00A80EEC" w:rsidRDefault="00A80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B99ADAE" w14:textId="77777777" w:rsidR="00A80EEC" w:rsidRDefault="00A80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6547BD" w14:textId="2E1375C4" w:rsidR="00A80EEC" w:rsidRDefault="00A80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07263F" w14:textId="2ECA306E" w:rsidR="00FC58C2" w:rsidRDefault="00FE771D">
      <w:pPr>
        <w:pStyle w:val="Heading2"/>
      </w:pPr>
      <w:r>
        <w:lastRenderedPageBreak/>
        <w:t>SET UP PROCESS</w:t>
      </w:r>
    </w:p>
    <w:p w14:paraId="55530FF5" w14:textId="27943EC4" w:rsidR="00FC58C2" w:rsidRDefault="00A80EEC">
      <w:pPr>
        <w:pStyle w:val="Heading3"/>
      </w:pPr>
      <w:r>
        <w:t>Working Mechanism</w:t>
      </w:r>
    </w:p>
    <w:p w14:paraId="6E98185F" w14:textId="14EAE07B" w:rsidR="00FC58C2" w:rsidRDefault="00A80EEC">
      <w:r>
        <w:t>Every code has its description related to its functionality.</w:t>
      </w:r>
    </w:p>
    <w:p w14:paraId="5BEBE3B4" w14:textId="010947AA" w:rsidR="00FC58C2" w:rsidRDefault="00A80EEC">
      <w:pPr>
        <w:pStyle w:val="Heading3"/>
      </w:pPr>
      <w:r>
        <w:t>Important (SET UP PATH)</w:t>
      </w:r>
    </w:p>
    <w:p w14:paraId="038B5F83" w14:textId="515E6762" w:rsidR="00FC58C2" w:rsidRDefault="00A80EEC">
      <w:pPr>
        <w:rPr>
          <w:color w:val="503D1B" w:themeColor="background2" w:themeShade="40"/>
        </w:rPr>
      </w:pPr>
      <w:r w:rsidRPr="00A80EEC">
        <w:rPr>
          <w:color w:val="503D1B" w:themeColor="background2" w:themeShade="40"/>
        </w:rPr>
        <w:t xml:space="preserve">Please </w:t>
      </w:r>
      <w:r>
        <w:rPr>
          <w:color w:val="503D1B" w:themeColor="background2" w:themeShade="40"/>
        </w:rPr>
        <w:t>set the</w:t>
      </w:r>
      <w:r w:rsidRPr="00A80EEC">
        <w:rPr>
          <w:color w:val="503D1B" w:themeColor="background2" w:themeShade="40"/>
        </w:rPr>
        <w:t xml:space="preserve"> </w:t>
      </w:r>
      <w:r>
        <w:rPr>
          <w:color w:val="503D1B" w:themeColor="background2" w:themeShade="40"/>
        </w:rPr>
        <w:t>p</w:t>
      </w:r>
      <w:r w:rsidRPr="00A80EEC">
        <w:rPr>
          <w:color w:val="503D1B" w:themeColor="background2" w:themeShade="40"/>
        </w:rPr>
        <w:t xml:space="preserve">ath </w:t>
      </w:r>
      <w:r>
        <w:rPr>
          <w:color w:val="503D1B" w:themeColor="background2" w:themeShade="40"/>
        </w:rPr>
        <w:t>if required in the code (Spyder</w:t>
      </w:r>
      <w:r w:rsidR="00E31775">
        <w:rPr>
          <w:color w:val="503D1B" w:themeColor="background2" w:themeShade="40"/>
        </w:rPr>
        <w:t>,</w:t>
      </w:r>
      <w:r>
        <w:rPr>
          <w:color w:val="503D1B" w:themeColor="background2" w:themeShade="40"/>
        </w:rPr>
        <w:t xml:space="preserve"> we all were having path issue while executing)</w:t>
      </w:r>
    </w:p>
    <w:p w14:paraId="71D35142" w14:textId="312871DB" w:rsidR="00A80EEC" w:rsidRDefault="00E31775">
      <w:pPr>
        <w:rPr>
          <w:color w:val="002060"/>
        </w:rPr>
      </w:pPr>
      <w:r>
        <w:rPr>
          <w:color w:val="503D1B" w:themeColor="background2" w:themeShade="40"/>
        </w:rPr>
        <w:t>i.e.</w:t>
      </w:r>
      <w:r w:rsidR="00A80EEC">
        <w:rPr>
          <w:color w:val="503D1B" w:themeColor="background2" w:themeShade="40"/>
        </w:rPr>
        <w:t xml:space="preserve">   </w:t>
      </w:r>
      <w:proofErr w:type="spellStart"/>
      <w:proofErr w:type="gramStart"/>
      <w:r w:rsidR="00A80EEC" w:rsidRPr="00A80EEC">
        <w:rPr>
          <w:color w:val="002060"/>
        </w:rPr>
        <w:t>os.chdir</w:t>
      </w:r>
      <w:proofErr w:type="spellEnd"/>
      <w:proofErr w:type="gramEnd"/>
      <w:r w:rsidR="00A80EEC" w:rsidRPr="00A80EEC">
        <w:rPr>
          <w:color w:val="002060"/>
        </w:rPr>
        <w:t>("C:\\Users\\SouravKr\\Music\\Project\\Project")</w:t>
      </w:r>
    </w:p>
    <w:p w14:paraId="0263496E" w14:textId="361787B7" w:rsidR="00032D38" w:rsidRDefault="008D400D" w:rsidP="00032D38">
      <w:pPr>
        <w:pStyle w:val="Heading3"/>
      </w:pPr>
      <w:r>
        <w:t>Working Flow Steps</w:t>
      </w:r>
    </w:p>
    <w:p w14:paraId="77A4B5D9" w14:textId="49252B29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>Step 1:</w:t>
      </w:r>
    </w:p>
    <w:p w14:paraId="31F5A980" w14:textId="21BDC251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 xml:space="preserve">Put all images in one folder </w:t>
      </w:r>
    </w:p>
    <w:p w14:paraId="07D4728C" w14:textId="01ADFF1D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 xml:space="preserve">Step 2: </w:t>
      </w:r>
    </w:p>
    <w:p w14:paraId="0B209E15" w14:textId="7EE29980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>Individually Compute the 3 Models</w:t>
      </w:r>
    </w:p>
    <w:p w14:paraId="69E6ECE8" w14:textId="6201856B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>Step 3:</w:t>
      </w:r>
      <w:bookmarkStart w:id="0" w:name="_GoBack"/>
      <w:bookmarkEnd w:id="0"/>
    </w:p>
    <w:p w14:paraId="6F684C49" w14:textId="5EEBC593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 xml:space="preserve">Make Annotation of random Images </w:t>
      </w:r>
    </w:p>
    <w:p w14:paraId="16077BD6" w14:textId="791ED389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>Step 4:</w:t>
      </w:r>
    </w:p>
    <w:p w14:paraId="2EA629CE" w14:textId="680034DC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>Compare the Models with Analysis part</w:t>
      </w:r>
    </w:p>
    <w:p w14:paraId="6AF8C784" w14:textId="4E809CD2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>Step 5:</w:t>
      </w:r>
    </w:p>
    <w:p w14:paraId="370CFCB5" w14:textId="32E6AA2A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 xml:space="preserve">Localization </w:t>
      </w:r>
      <w:proofErr w:type="gramStart"/>
      <w:r>
        <w:rPr>
          <w:color w:val="503D1B" w:themeColor="background2" w:themeShade="40"/>
        </w:rPr>
        <w:t>And</w:t>
      </w:r>
      <w:proofErr w:type="gramEnd"/>
      <w:r>
        <w:rPr>
          <w:color w:val="503D1B" w:themeColor="background2" w:themeShade="40"/>
        </w:rPr>
        <w:t xml:space="preserve"> Segmentation - Yolo Computation</w:t>
      </w:r>
    </w:p>
    <w:p w14:paraId="561ADF3A" w14:textId="178A68F3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 xml:space="preserve">Step </w:t>
      </w:r>
      <w:proofErr w:type="gramStart"/>
      <w:r>
        <w:rPr>
          <w:color w:val="503D1B" w:themeColor="background2" w:themeShade="40"/>
        </w:rPr>
        <w:t>6 :</w:t>
      </w:r>
      <w:proofErr w:type="gramEnd"/>
    </w:p>
    <w:p w14:paraId="33E8ED79" w14:textId="560E2D3B" w:rsidR="00032D38" w:rsidRDefault="00032D38">
      <w:pPr>
        <w:rPr>
          <w:color w:val="503D1B" w:themeColor="background2" w:themeShade="40"/>
        </w:rPr>
      </w:pPr>
      <w:r>
        <w:rPr>
          <w:color w:val="503D1B" w:themeColor="background2" w:themeShade="40"/>
        </w:rPr>
        <w:t xml:space="preserve">CNN Keras.io Classifier </w:t>
      </w:r>
    </w:p>
    <w:p w14:paraId="7DF63E84" w14:textId="77777777" w:rsidR="00032D38" w:rsidRPr="00A80EEC" w:rsidRDefault="00032D38">
      <w:pPr>
        <w:rPr>
          <w:color w:val="503D1B" w:themeColor="background2" w:themeShade="40"/>
        </w:rPr>
      </w:pPr>
    </w:p>
    <w:sdt>
      <w:sdtPr>
        <w:alias w:val="Project plan:"/>
        <w:tag w:val="Project plan:"/>
        <w:id w:val="-1428889646"/>
        <w:placeholder>
          <w:docPart w:val="BA2F32858CAB421AA12CCCB9C3AA181C"/>
        </w:placeholder>
        <w:temporary/>
        <w:showingPlcHdr/>
        <w15:appearance w15:val="hidden"/>
      </w:sdtPr>
      <w:sdtEndPr/>
      <w:sdtContent>
        <w:p w14:paraId="29D82A1D" w14:textId="17B3E70B" w:rsidR="00FC58C2" w:rsidRDefault="007D770B" w:rsidP="00B72431">
          <w:pPr>
            <w:pStyle w:val="Heading2"/>
          </w:pPr>
          <w:r>
            <w:t>Project Plan</w:t>
          </w:r>
        </w:p>
      </w:sdtContent>
    </w:sdt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Project plan"/>
      </w:tblPr>
      <w:tblGrid>
        <w:gridCol w:w="2108"/>
        <w:gridCol w:w="2522"/>
        <w:gridCol w:w="4730"/>
      </w:tblGrid>
      <w:tr w:rsidR="00FC58C2" w14:paraId="6536FC9B" w14:textId="77777777" w:rsidTr="005337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108" w:type="dxa"/>
            <w:tcBorders>
              <w:top w:val="nil"/>
              <w:left w:val="nil"/>
            </w:tcBorders>
            <w:vAlign w:val="bottom"/>
          </w:tcPr>
          <w:p w14:paraId="64D47293" w14:textId="3F3AAD69" w:rsidR="00FC58C2" w:rsidRDefault="00B72431">
            <w:r>
              <w:t>Name</w:t>
            </w:r>
          </w:p>
        </w:tc>
        <w:tc>
          <w:tcPr>
            <w:tcW w:w="2522" w:type="dxa"/>
            <w:tcBorders>
              <w:top w:val="nil"/>
            </w:tcBorders>
            <w:vAlign w:val="bottom"/>
          </w:tcPr>
          <w:p w14:paraId="453C5BA7" w14:textId="393D636B" w:rsidR="00FC58C2" w:rsidRDefault="00B72431">
            <w:r>
              <w:t>Module</w:t>
            </w:r>
          </w:p>
        </w:tc>
        <w:tc>
          <w:tcPr>
            <w:tcW w:w="4730" w:type="dxa"/>
            <w:tcBorders>
              <w:top w:val="nil"/>
              <w:right w:val="nil"/>
            </w:tcBorders>
            <w:vAlign w:val="bottom"/>
          </w:tcPr>
          <w:p w14:paraId="3794DEE0" w14:textId="52FD5E03" w:rsidR="00FC58C2" w:rsidRDefault="00B72431">
            <w:pPr>
              <w:pStyle w:val="Rightalign"/>
            </w:pPr>
            <w:r>
              <w:t>File Name</w:t>
            </w:r>
          </w:p>
        </w:tc>
      </w:tr>
      <w:tr w:rsidR="00FC58C2" w14:paraId="35CF2334" w14:textId="77777777" w:rsidTr="005337E1">
        <w:tc>
          <w:tcPr>
            <w:tcW w:w="2108" w:type="dxa"/>
            <w:tcBorders>
              <w:left w:val="nil"/>
            </w:tcBorders>
          </w:tcPr>
          <w:p w14:paraId="0985C038" w14:textId="360C1FB2" w:rsidR="00FC58C2" w:rsidRDefault="00AD6CBF">
            <w:proofErr w:type="spellStart"/>
            <w:r>
              <w:t>A</w:t>
            </w:r>
            <w:r w:rsidR="00EB7A47">
              <w:t>khila</w:t>
            </w:r>
            <w:proofErr w:type="spellEnd"/>
          </w:p>
        </w:tc>
        <w:tc>
          <w:tcPr>
            <w:tcW w:w="2522" w:type="dxa"/>
          </w:tcPr>
          <w:p w14:paraId="6B2BEC1F" w14:textId="6993C4D4" w:rsidR="00FC58C2" w:rsidRDefault="00AD6CBF">
            <w:r>
              <w:t>Y</w:t>
            </w:r>
            <w:r w:rsidR="00EB7A47">
              <w:t>OLO</w:t>
            </w:r>
          </w:p>
        </w:tc>
        <w:tc>
          <w:tcPr>
            <w:tcW w:w="4730" w:type="dxa"/>
            <w:tcBorders>
              <w:right w:val="nil"/>
            </w:tcBorders>
          </w:tcPr>
          <w:p w14:paraId="0F0E61EB" w14:textId="3FAF29D2" w:rsidR="00FC58C2" w:rsidRDefault="00AD6CBF">
            <w:pPr>
              <w:pStyle w:val="Rightalign"/>
            </w:pPr>
            <w:r>
              <w:t>Yolo.py</w:t>
            </w:r>
          </w:p>
        </w:tc>
      </w:tr>
      <w:tr w:rsidR="00FC58C2" w14:paraId="4D2F94A2" w14:textId="77777777" w:rsidTr="005337E1">
        <w:tc>
          <w:tcPr>
            <w:tcW w:w="2108" w:type="dxa"/>
            <w:tcBorders>
              <w:left w:val="nil"/>
            </w:tcBorders>
          </w:tcPr>
          <w:p w14:paraId="752100C6" w14:textId="3EB39FD4" w:rsidR="00FC58C2" w:rsidRDefault="00AD6CBF">
            <w:r>
              <w:t>Swathi</w:t>
            </w:r>
          </w:p>
        </w:tc>
        <w:tc>
          <w:tcPr>
            <w:tcW w:w="2522" w:type="dxa"/>
          </w:tcPr>
          <w:p w14:paraId="0E2792BC" w14:textId="05A21931" w:rsidR="00FC58C2" w:rsidRDefault="00AD6CBF">
            <w:r>
              <w:t>MASK RCNN</w:t>
            </w:r>
          </w:p>
        </w:tc>
        <w:tc>
          <w:tcPr>
            <w:tcW w:w="4730" w:type="dxa"/>
            <w:tcBorders>
              <w:right w:val="nil"/>
            </w:tcBorders>
          </w:tcPr>
          <w:p w14:paraId="1F34F1DE" w14:textId="7156E2B5" w:rsidR="00FC58C2" w:rsidRDefault="00AD6CBF">
            <w:pPr>
              <w:pStyle w:val="Rightalign"/>
            </w:pPr>
            <w:r>
              <w:t>m</w:t>
            </w:r>
            <w:r w:rsidRPr="00AD6CBF">
              <w:t>askrcnn</w:t>
            </w:r>
            <w:r>
              <w:t>.py</w:t>
            </w:r>
          </w:p>
        </w:tc>
      </w:tr>
      <w:tr w:rsidR="00AD6CBF" w14:paraId="338AB24C" w14:textId="77777777" w:rsidTr="005337E1">
        <w:tc>
          <w:tcPr>
            <w:tcW w:w="2108" w:type="dxa"/>
            <w:tcBorders>
              <w:left w:val="nil"/>
            </w:tcBorders>
          </w:tcPr>
          <w:p w14:paraId="06CD9DFB" w14:textId="5D16BB39" w:rsidR="00AD6CBF" w:rsidRDefault="00AD6CBF">
            <w:r>
              <w:t>Mounika</w:t>
            </w:r>
          </w:p>
        </w:tc>
        <w:tc>
          <w:tcPr>
            <w:tcW w:w="2522" w:type="dxa"/>
          </w:tcPr>
          <w:p w14:paraId="19326371" w14:textId="0020BF5D" w:rsidR="00AD6CBF" w:rsidRDefault="00AD6CBF">
            <w:r>
              <w:t>ANNOTATION</w:t>
            </w:r>
          </w:p>
        </w:tc>
        <w:tc>
          <w:tcPr>
            <w:tcW w:w="4730" w:type="dxa"/>
            <w:tcBorders>
              <w:right w:val="nil"/>
            </w:tcBorders>
          </w:tcPr>
          <w:p w14:paraId="3D1D9931" w14:textId="77777777" w:rsidR="00AD6CBF" w:rsidRPr="00AD6CBF" w:rsidRDefault="00AD6CBF">
            <w:pPr>
              <w:pStyle w:val="Rightalign"/>
            </w:pPr>
            <w:r>
              <w:t>a</w:t>
            </w:r>
            <w:r w:rsidRPr="00AD6CBF">
              <w:t>nnotation</w:t>
            </w:r>
            <w:r>
              <w:t>.py</w:t>
            </w:r>
          </w:p>
        </w:tc>
      </w:tr>
      <w:tr w:rsidR="005337E1" w14:paraId="42976E8A" w14:textId="77777777" w:rsidTr="005337E1">
        <w:tc>
          <w:tcPr>
            <w:tcW w:w="2108" w:type="dxa"/>
            <w:tcBorders>
              <w:left w:val="nil"/>
            </w:tcBorders>
          </w:tcPr>
          <w:p w14:paraId="29D28236" w14:textId="0A28B43A" w:rsidR="005337E1" w:rsidRDefault="005337E1" w:rsidP="00AE34AB">
            <w:proofErr w:type="spellStart"/>
            <w:r>
              <w:t>Sruthin</w:t>
            </w:r>
            <w:proofErr w:type="spellEnd"/>
          </w:p>
        </w:tc>
        <w:tc>
          <w:tcPr>
            <w:tcW w:w="2522" w:type="dxa"/>
          </w:tcPr>
          <w:p w14:paraId="0BDA19C7" w14:textId="77777777" w:rsidR="005337E1" w:rsidRDefault="005337E1" w:rsidP="00AE34AB">
            <w:r>
              <w:t>SSD</w:t>
            </w:r>
          </w:p>
        </w:tc>
        <w:tc>
          <w:tcPr>
            <w:tcW w:w="4730" w:type="dxa"/>
            <w:tcBorders>
              <w:right w:val="nil"/>
            </w:tcBorders>
          </w:tcPr>
          <w:p w14:paraId="491B97B2" w14:textId="77777777" w:rsidR="005337E1" w:rsidRPr="00AD6CBF" w:rsidRDefault="005337E1" w:rsidP="00AE34AB">
            <w:pPr>
              <w:pStyle w:val="Rightalign"/>
            </w:pPr>
            <w:r>
              <w:t>s</w:t>
            </w:r>
            <w:r w:rsidRPr="00AD6CBF">
              <w:t>sdcode</w:t>
            </w:r>
            <w:r>
              <w:t>.py</w:t>
            </w:r>
          </w:p>
        </w:tc>
      </w:tr>
      <w:tr w:rsidR="005337E1" w14:paraId="555F36FB" w14:textId="77777777" w:rsidTr="005337E1">
        <w:tc>
          <w:tcPr>
            <w:tcW w:w="2108" w:type="dxa"/>
            <w:tcBorders>
              <w:left w:val="nil"/>
            </w:tcBorders>
          </w:tcPr>
          <w:p w14:paraId="18F8DE81" w14:textId="1B2034AA" w:rsidR="005337E1" w:rsidRDefault="005337E1" w:rsidP="00AE34AB">
            <w:r>
              <w:t>Sourav</w:t>
            </w:r>
          </w:p>
        </w:tc>
        <w:tc>
          <w:tcPr>
            <w:tcW w:w="2522" w:type="dxa"/>
          </w:tcPr>
          <w:p w14:paraId="1E7CAF2A" w14:textId="5B3D76BA" w:rsidR="005337E1" w:rsidRDefault="005337E1" w:rsidP="00AE34AB">
            <w:r>
              <w:t>Comparison + IOU</w:t>
            </w:r>
          </w:p>
        </w:tc>
        <w:tc>
          <w:tcPr>
            <w:tcW w:w="4730" w:type="dxa"/>
            <w:tcBorders>
              <w:right w:val="nil"/>
            </w:tcBorders>
          </w:tcPr>
          <w:p w14:paraId="3058AFDB" w14:textId="08DEAB2A" w:rsidR="005337E1" w:rsidRDefault="005337E1" w:rsidP="00AE34AB">
            <w:pPr>
              <w:pStyle w:val="Rightalign"/>
            </w:pPr>
            <w:r w:rsidRPr="005337E1">
              <w:t>Image_ShowComparison_</w:t>
            </w:r>
            <w:proofErr w:type="gramStart"/>
            <w:r w:rsidRPr="005337E1">
              <w:t>Yolo,_</w:t>
            </w:r>
            <w:proofErr w:type="gramEnd"/>
            <w:r w:rsidRPr="005337E1">
              <w:t>RCNN,_SDD_.</w:t>
            </w:r>
            <w:proofErr w:type="spellStart"/>
            <w:r w:rsidRPr="005337E1">
              <w:t>ipynb</w:t>
            </w:r>
            <w:proofErr w:type="spellEnd"/>
          </w:p>
        </w:tc>
      </w:tr>
      <w:tr w:rsidR="005337E1" w14:paraId="0217005C" w14:textId="77777777" w:rsidTr="005337E1">
        <w:tc>
          <w:tcPr>
            <w:tcW w:w="2108" w:type="dxa"/>
            <w:tcBorders>
              <w:left w:val="nil"/>
            </w:tcBorders>
          </w:tcPr>
          <w:p w14:paraId="355944CC" w14:textId="784D0225" w:rsidR="005337E1" w:rsidRDefault="005337E1" w:rsidP="00AE34AB">
            <w:r>
              <w:t>Sourav</w:t>
            </w:r>
          </w:p>
        </w:tc>
        <w:tc>
          <w:tcPr>
            <w:tcW w:w="2522" w:type="dxa"/>
          </w:tcPr>
          <w:p w14:paraId="3CB120D9" w14:textId="0BA14822" w:rsidR="005337E1" w:rsidRDefault="005337E1" w:rsidP="00AE34AB">
            <w:proofErr w:type="spellStart"/>
            <w:r>
              <w:t>Keras</w:t>
            </w:r>
            <w:proofErr w:type="spellEnd"/>
            <w:r>
              <w:t xml:space="preserve"> Classifier</w:t>
            </w:r>
          </w:p>
        </w:tc>
        <w:tc>
          <w:tcPr>
            <w:tcW w:w="4730" w:type="dxa"/>
            <w:tcBorders>
              <w:right w:val="nil"/>
            </w:tcBorders>
          </w:tcPr>
          <w:p w14:paraId="7245FD65" w14:textId="6844219F" w:rsidR="005337E1" w:rsidRPr="005337E1" w:rsidRDefault="005337E1" w:rsidP="00AE34AB">
            <w:pPr>
              <w:pStyle w:val="Rightalign"/>
            </w:pPr>
            <w:r>
              <w:t>m</w:t>
            </w:r>
            <w:r w:rsidRPr="005337E1">
              <w:t>obnet</w:t>
            </w:r>
            <w:r>
              <w:t xml:space="preserve">.py, </w:t>
            </w:r>
            <w:r w:rsidRPr="00A20AB1">
              <w:rPr>
                <w:b/>
                <w:bCs/>
              </w:rPr>
              <w:t>test</w:t>
            </w:r>
            <w:r w:rsidRPr="005337E1">
              <w:t>_kerasnetwork</w:t>
            </w:r>
            <w:r>
              <w:t xml:space="preserve">.py, </w:t>
            </w:r>
            <w:r w:rsidRPr="00A20AB1">
              <w:rPr>
                <w:b/>
                <w:bCs/>
              </w:rPr>
              <w:t>train</w:t>
            </w:r>
            <w:r w:rsidRPr="005337E1">
              <w:t>_kerasnetwork</w:t>
            </w:r>
            <w:r>
              <w:t xml:space="preserve">.py </w:t>
            </w:r>
          </w:p>
        </w:tc>
      </w:tr>
      <w:tr w:rsidR="00AD6CBF" w14:paraId="47D4C5AD" w14:textId="77777777" w:rsidTr="005337E1">
        <w:tc>
          <w:tcPr>
            <w:tcW w:w="2108" w:type="dxa"/>
            <w:tcBorders>
              <w:left w:val="nil"/>
            </w:tcBorders>
          </w:tcPr>
          <w:p w14:paraId="6AE6E652" w14:textId="30BF278B" w:rsidR="00AD6CBF" w:rsidRDefault="00AD6CBF">
            <w:r>
              <w:t>Mouni</w:t>
            </w:r>
            <w:r w:rsidR="00EB7A47">
              <w:t>k</w:t>
            </w:r>
            <w:r>
              <w:t>a +</w:t>
            </w:r>
            <w:r w:rsidR="00EB7A47">
              <w:t xml:space="preserve"> </w:t>
            </w:r>
            <w:proofErr w:type="spellStart"/>
            <w:r w:rsidR="00EB7A47">
              <w:t>Akhila</w:t>
            </w:r>
            <w:proofErr w:type="spellEnd"/>
          </w:p>
        </w:tc>
        <w:tc>
          <w:tcPr>
            <w:tcW w:w="2522" w:type="dxa"/>
          </w:tcPr>
          <w:p w14:paraId="371EDA64" w14:textId="11CBC9EF" w:rsidR="00AD6CBF" w:rsidRDefault="00AD6CBF">
            <w:r>
              <w:t>YOLO SEGMANTATION</w:t>
            </w:r>
          </w:p>
        </w:tc>
        <w:tc>
          <w:tcPr>
            <w:tcW w:w="4730" w:type="dxa"/>
            <w:tcBorders>
              <w:right w:val="nil"/>
            </w:tcBorders>
          </w:tcPr>
          <w:p w14:paraId="35ACF8E2" w14:textId="7663381E" w:rsidR="00AD6CBF" w:rsidRPr="00AD6CBF" w:rsidRDefault="00AD6CBF">
            <w:pPr>
              <w:pStyle w:val="Rightalign"/>
            </w:pPr>
            <w:r w:rsidRPr="00AD6CBF">
              <w:t>yolo_seg_loc</w:t>
            </w:r>
            <w:r>
              <w:t>.py</w:t>
            </w:r>
          </w:p>
        </w:tc>
      </w:tr>
      <w:tr w:rsidR="00AD6CBF" w14:paraId="210548D6" w14:textId="77777777" w:rsidTr="005337E1">
        <w:tc>
          <w:tcPr>
            <w:tcW w:w="2108" w:type="dxa"/>
            <w:tcBorders>
              <w:left w:val="nil"/>
            </w:tcBorders>
          </w:tcPr>
          <w:p w14:paraId="6E29A515" w14:textId="5696D043" w:rsidR="00AD6CBF" w:rsidRDefault="00AD6CBF">
            <w:proofErr w:type="spellStart"/>
            <w:r>
              <w:t>Sruthin</w:t>
            </w:r>
            <w:proofErr w:type="spellEnd"/>
            <w:r>
              <w:t xml:space="preserve"> + Swathi </w:t>
            </w:r>
          </w:p>
        </w:tc>
        <w:tc>
          <w:tcPr>
            <w:tcW w:w="2522" w:type="dxa"/>
          </w:tcPr>
          <w:p w14:paraId="4EAF115C" w14:textId="585139E0" w:rsidR="00AD6CBF" w:rsidRDefault="005337E1">
            <w:r>
              <w:t>Preprocessing C#</w:t>
            </w:r>
          </w:p>
        </w:tc>
        <w:tc>
          <w:tcPr>
            <w:tcW w:w="4730" w:type="dxa"/>
            <w:tcBorders>
              <w:right w:val="nil"/>
            </w:tcBorders>
          </w:tcPr>
          <w:p w14:paraId="2D39E4A5" w14:textId="3B8E9B17" w:rsidR="00AD6CBF" w:rsidRPr="00AD6CBF" w:rsidRDefault="005337E1">
            <w:pPr>
              <w:pStyle w:val="Rightalign"/>
            </w:pPr>
            <w:proofErr w:type="spellStart"/>
            <w:r>
              <w:t>p</w:t>
            </w:r>
            <w:r w:rsidRPr="005337E1">
              <w:t>rogram.cs</w:t>
            </w:r>
            <w:proofErr w:type="spellEnd"/>
          </w:p>
        </w:tc>
      </w:tr>
    </w:tbl>
    <w:p w14:paraId="52BE0334" w14:textId="645E4E75" w:rsidR="00FC58C2" w:rsidRDefault="00B72431">
      <w:r>
        <w:lastRenderedPageBreak/>
        <w:t xml:space="preserve"> </w:t>
      </w:r>
    </w:p>
    <w:p w14:paraId="10F4DB56" w14:textId="1C8F3D3F" w:rsidR="00B72431" w:rsidRDefault="00B72431"/>
    <w:p w14:paraId="3E2D6CE8" w14:textId="6FB7E402" w:rsidR="00B72431" w:rsidRDefault="00B72431"/>
    <w:p w14:paraId="7CB317DC" w14:textId="302A8863" w:rsidR="00B72431" w:rsidRDefault="00B72431">
      <w:r>
        <w:t xml:space="preserve">Python Libraries </w:t>
      </w:r>
    </w:p>
    <w:p w14:paraId="6ABF1853" w14:textId="6BD73BD9" w:rsidR="00B72431" w:rsidRDefault="00B72431" w:rsidP="00B72431">
      <w:pPr>
        <w:pStyle w:val="ListParagraph"/>
        <w:numPr>
          <w:ilvl w:val="0"/>
          <w:numId w:val="14"/>
        </w:numPr>
        <w:rPr>
          <w:b/>
          <w:bCs/>
        </w:rPr>
      </w:pPr>
      <w:r w:rsidRPr="00B72431">
        <w:rPr>
          <w:b/>
          <w:bCs/>
        </w:rPr>
        <w:t>For MASK RCNN Require Python environment has OpenCV 3.4.2/3.4.3 or higher</w:t>
      </w:r>
    </w:p>
    <w:p w14:paraId="3B1FD816" w14:textId="3864C020" w:rsidR="00B72431" w:rsidRDefault="00AD6CBF" w:rsidP="00B72431">
      <w:pPr>
        <w:pStyle w:val="ListParagraph"/>
        <w:ind w:left="432"/>
        <w:rPr>
          <w:b/>
          <w:bCs/>
        </w:rPr>
      </w:pPr>
      <w:r>
        <w:rPr>
          <w:b/>
          <w:bCs/>
        </w:rPr>
        <w:t xml:space="preserve">Please find </w:t>
      </w:r>
      <w:r w:rsidRPr="00AD6CBF">
        <w:rPr>
          <w:b/>
          <w:bCs/>
        </w:rPr>
        <w:t>requirements.txt</w:t>
      </w:r>
      <w:r>
        <w:rPr>
          <w:b/>
          <w:bCs/>
        </w:rPr>
        <w:t xml:space="preserve"> in home directory</w:t>
      </w:r>
    </w:p>
    <w:p w14:paraId="0C2B6265" w14:textId="776A7D34" w:rsidR="003B5F38" w:rsidRDefault="003B5F38" w:rsidP="00B72431">
      <w:pPr>
        <w:pStyle w:val="ListParagraph"/>
        <w:ind w:left="432"/>
        <w:rPr>
          <w:b/>
          <w:bCs/>
        </w:rPr>
      </w:pPr>
    </w:p>
    <w:p w14:paraId="4B521CCA" w14:textId="2827569D" w:rsidR="003B5F38" w:rsidRDefault="003B5F38" w:rsidP="00B72431">
      <w:pPr>
        <w:pStyle w:val="ListParagraph"/>
        <w:ind w:left="432"/>
        <w:rPr>
          <w:b/>
          <w:bCs/>
        </w:rPr>
      </w:pPr>
    </w:p>
    <w:p w14:paraId="083287BA" w14:textId="158D9103" w:rsidR="003B5F38" w:rsidRDefault="003B5F38" w:rsidP="00B72431">
      <w:pPr>
        <w:pStyle w:val="ListParagraph"/>
        <w:ind w:left="432"/>
        <w:rPr>
          <w:b/>
          <w:bCs/>
        </w:rPr>
      </w:pPr>
    </w:p>
    <w:p w14:paraId="7300DA88" w14:textId="02CC8753" w:rsidR="003B5F38" w:rsidRDefault="003B5F38" w:rsidP="00B72431">
      <w:pPr>
        <w:pStyle w:val="ListParagraph"/>
        <w:ind w:left="432"/>
        <w:rPr>
          <w:b/>
          <w:bCs/>
        </w:rPr>
      </w:pPr>
    </w:p>
    <w:p w14:paraId="7B702EA0" w14:textId="19B9A82A" w:rsidR="003B5F38" w:rsidRDefault="003B5F38" w:rsidP="00B72431">
      <w:pPr>
        <w:pStyle w:val="ListParagraph"/>
        <w:ind w:left="432"/>
        <w:rPr>
          <w:b/>
          <w:bCs/>
        </w:rPr>
      </w:pPr>
    </w:p>
    <w:p w14:paraId="02751D5E" w14:textId="61F444E9" w:rsidR="003B5F38" w:rsidRDefault="003B5F38" w:rsidP="00B72431">
      <w:pPr>
        <w:pStyle w:val="ListParagraph"/>
        <w:ind w:left="432"/>
        <w:rPr>
          <w:b/>
          <w:bCs/>
        </w:rPr>
      </w:pPr>
    </w:p>
    <w:p w14:paraId="73048D77" w14:textId="10B3F184" w:rsidR="003B5F38" w:rsidRDefault="003B5F38" w:rsidP="00B72431">
      <w:pPr>
        <w:pStyle w:val="ListParagraph"/>
        <w:ind w:left="432"/>
        <w:rPr>
          <w:b/>
          <w:bCs/>
        </w:rPr>
      </w:pPr>
    </w:p>
    <w:p w14:paraId="6244FBFD" w14:textId="0B840B1B" w:rsidR="003B5F38" w:rsidRDefault="003B5F38" w:rsidP="00B72431">
      <w:pPr>
        <w:pStyle w:val="ListParagraph"/>
        <w:ind w:left="432"/>
        <w:rPr>
          <w:b/>
          <w:bCs/>
        </w:rPr>
      </w:pPr>
    </w:p>
    <w:p w14:paraId="63AAB764" w14:textId="274A5417" w:rsidR="003B5F38" w:rsidRDefault="003B5F38" w:rsidP="00B72431">
      <w:pPr>
        <w:pStyle w:val="ListParagraph"/>
        <w:ind w:left="432"/>
        <w:rPr>
          <w:b/>
          <w:bCs/>
        </w:rPr>
      </w:pPr>
    </w:p>
    <w:p w14:paraId="6988CB3F" w14:textId="3FEA285F" w:rsidR="003B5F38" w:rsidRDefault="003B5F38" w:rsidP="00B72431">
      <w:pPr>
        <w:pStyle w:val="ListParagraph"/>
        <w:ind w:left="432"/>
        <w:rPr>
          <w:b/>
          <w:bCs/>
        </w:rPr>
      </w:pPr>
    </w:p>
    <w:p w14:paraId="151BA15A" w14:textId="6009AF31" w:rsidR="003B5F38" w:rsidRDefault="003B5F38" w:rsidP="00B72431">
      <w:pPr>
        <w:pStyle w:val="ListParagraph"/>
        <w:ind w:left="432"/>
        <w:rPr>
          <w:b/>
          <w:bCs/>
        </w:rPr>
      </w:pPr>
    </w:p>
    <w:p w14:paraId="6E92DF29" w14:textId="13882B79" w:rsidR="003B5F38" w:rsidRDefault="003B5F38" w:rsidP="00B72431">
      <w:pPr>
        <w:pStyle w:val="ListParagraph"/>
        <w:ind w:left="432"/>
        <w:rPr>
          <w:b/>
          <w:bCs/>
        </w:rPr>
      </w:pPr>
    </w:p>
    <w:p w14:paraId="69F872EF" w14:textId="7B5E1A94" w:rsidR="003B5F38" w:rsidRDefault="003B5F38" w:rsidP="00B72431">
      <w:pPr>
        <w:pStyle w:val="ListParagraph"/>
        <w:ind w:left="432"/>
        <w:rPr>
          <w:b/>
          <w:bCs/>
        </w:rPr>
      </w:pPr>
    </w:p>
    <w:p w14:paraId="642EA536" w14:textId="274CE739" w:rsidR="003B5F38" w:rsidRDefault="003B5F38" w:rsidP="003B5F38">
      <w:pPr>
        <w:pStyle w:val="Heading2"/>
        <w:rPr>
          <w:rStyle w:val="Heading2Char"/>
        </w:rPr>
      </w:pPr>
      <w:r>
        <w:t>Output</w:t>
      </w:r>
      <w:r w:rsidRPr="003B5F38">
        <w:rPr>
          <w:rStyle w:val="Heading2Char"/>
        </w:rPr>
        <w:t>:</w:t>
      </w:r>
    </w:p>
    <w:p w14:paraId="4C4F2D87" w14:textId="06F820E4" w:rsidR="003B5F38" w:rsidRDefault="003B5F38" w:rsidP="003B5F38">
      <w:pPr>
        <w:rPr>
          <w:rFonts w:eastAsiaTheme="majorEastAsia"/>
        </w:rPr>
      </w:pPr>
      <w:proofErr w:type="gramStart"/>
      <w:r>
        <w:rPr>
          <w:rFonts w:eastAsiaTheme="majorEastAsia"/>
        </w:rPr>
        <w:t>Yolo :</w:t>
      </w:r>
      <w:proofErr w:type="gramEnd"/>
      <w:r>
        <w:rPr>
          <w:rFonts w:eastAsiaTheme="majorEastAsia"/>
        </w:rPr>
        <w:t xml:space="preserve"> </w:t>
      </w:r>
      <w:r>
        <w:t>Yolo.py</w:t>
      </w:r>
    </w:p>
    <w:p w14:paraId="4440CB9C" w14:textId="079764A0" w:rsidR="003B5F38" w:rsidRDefault="003B5F38" w:rsidP="003B5F38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321892C6" wp14:editId="2A23BEBC">
            <wp:extent cx="3256633" cy="1709152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28" cy="17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6D5F" w14:textId="5C00B4BF" w:rsidR="003B5F38" w:rsidRDefault="003B5F38" w:rsidP="003B5F38">
      <w:pPr>
        <w:rPr>
          <w:rFonts w:eastAsiaTheme="majorEastAsia"/>
        </w:rPr>
      </w:pPr>
    </w:p>
    <w:p w14:paraId="2222D80F" w14:textId="25F74A3F" w:rsidR="003B5F38" w:rsidRDefault="003B5F38" w:rsidP="003B5F38">
      <w:pPr>
        <w:rPr>
          <w:rFonts w:eastAsiaTheme="majorEastAsia"/>
        </w:rPr>
      </w:pPr>
      <w:proofErr w:type="gramStart"/>
      <w:r>
        <w:rPr>
          <w:rFonts w:eastAsiaTheme="majorEastAsia"/>
        </w:rPr>
        <w:t>SSD :</w:t>
      </w:r>
      <w:proofErr w:type="gramEnd"/>
      <w:r>
        <w:rPr>
          <w:rFonts w:eastAsiaTheme="majorEastAsia"/>
        </w:rPr>
        <w:t xml:space="preserve">   </w:t>
      </w:r>
      <w:r w:rsidRPr="003B5F38">
        <w:rPr>
          <w:b/>
          <w:bCs/>
        </w:rPr>
        <w:t>ssdcode.py</w:t>
      </w:r>
    </w:p>
    <w:p w14:paraId="21ECC383" w14:textId="05BCCDB1" w:rsidR="003B5F38" w:rsidRDefault="003B5F38" w:rsidP="003B5F38">
      <w:pPr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2E7F7C85" wp14:editId="6506251B">
            <wp:extent cx="3021920" cy="24203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903" cy="245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68AC" w14:textId="69528A6A" w:rsidR="003B5F38" w:rsidRDefault="003B5F38" w:rsidP="003B5F38">
      <w:pPr>
        <w:rPr>
          <w:rFonts w:eastAsiaTheme="majorEastAsia"/>
        </w:rPr>
      </w:pPr>
    </w:p>
    <w:p w14:paraId="7D710571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11F2175D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63B19A40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15405714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5DC03B6B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4B563D4A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53D52FEA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612C6B12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2A7F38E1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71CCABC0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3553B8FA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1E94EEFC" w14:textId="53E5E374" w:rsidR="003B5F38" w:rsidRDefault="003B5F38" w:rsidP="003B5F38">
      <w:pPr>
        <w:pStyle w:val="Rightalign"/>
        <w:jc w:val="left"/>
        <w:rPr>
          <w:rFonts w:eastAsiaTheme="majorEastAsia"/>
        </w:rPr>
      </w:pPr>
      <w:r>
        <w:rPr>
          <w:rFonts w:eastAsiaTheme="majorEastAsia"/>
        </w:rPr>
        <w:t xml:space="preserve">Mask </w:t>
      </w:r>
      <w:proofErr w:type="gramStart"/>
      <w:r>
        <w:rPr>
          <w:rFonts w:eastAsiaTheme="majorEastAsia"/>
        </w:rPr>
        <w:t>RCNN :</w:t>
      </w:r>
      <w:proofErr w:type="gramEnd"/>
      <w:r>
        <w:rPr>
          <w:rFonts w:eastAsiaTheme="majorEastAsia"/>
        </w:rPr>
        <w:t xml:space="preserve">     </w:t>
      </w:r>
      <w:r w:rsidRPr="003B5F38">
        <w:rPr>
          <w:b/>
          <w:bCs/>
        </w:rPr>
        <w:t>maskrcnn.py</w:t>
      </w:r>
      <w:r>
        <w:rPr>
          <w:rFonts w:eastAsiaTheme="majorEastAsia"/>
        </w:rPr>
        <w:t xml:space="preserve"> </w:t>
      </w:r>
    </w:p>
    <w:p w14:paraId="75FD851A" w14:textId="77777777" w:rsidR="003B5F38" w:rsidRDefault="003B5F38" w:rsidP="003B5F38">
      <w:pPr>
        <w:pStyle w:val="Rightalign"/>
        <w:jc w:val="left"/>
        <w:rPr>
          <w:rFonts w:eastAsiaTheme="majorEastAsia"/>
        </w:rPr>
      </w:pPr>
    </w:p>
    <w:p w14:paraId="362713C5" w14:textId="2A2C6648" w:rsidR="003B5F38" w:rsidRDefault="003B5F38" w:rsidP="003B5F38">
      <w:pPr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75133E0C" wp14:editId="37073296">
            <wp:extent cx="3535045" cy="275272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C548" w14:textId="77777777" w:rsidR="003B5F38" w:rsidRDefault="003B5F38" w:rsidP="003B5F38">
      <w:pPr>
        <w:rPr>
          <w:rFonts w:eastAsiaTheme="majorEastAsia"/>
        </w:rPr>
      </w:pPr>
    </w:p>
    <w:p w14:paraId="5E78DB23" w14:textId="77777777" w:rsidR="00800276" w:rsidRDefault="00800276" w:rsidP="003B5F38">
      <w:pPr>
        <w:rPr>
          <w:rFonts w:eastAsiaTheme="majorEastAsia"/>
        </w:rPr>
      </w:pPr>
    </w:p>
    <w:p w14:paraId="6D1C95A4" w14:textId="77777777" w:rsidR="00800276" w:rsidRDefault="00800276" w:rsidP="003B5F38">
      <w:pPr>
        <w:rPr>
          <w:rFonts w:eastAsiaTheme="majorEastAsia"/>
        </w:rPr>
      </w:pPr>
    </w:p>
    <w:p w14:paraId="7B37D86F" w14:textId="77777777" w:rsidR="00800276" w:rsidRDefault="00800276" w:rsidP="003B5F38">
      <w:pPr>
        <w:rPr>
          <w:rFonts w:eastAsiaTheme="majorEastAsia"/>
        </w:rPr>
      </w:pPr>
    </w:p>
    <w:p w14:paraId="7A19979E" w14:textId="77777777" w:rsidR="00800276" w:rsidRDefault="00800276" w:rsidP="003B5F38">
      <w:pPr>
        <w:rPr>
          <w:rFonts w:eastAsiaTheme="majorEastAsia"/>
        </w:rPr>
      </w:pPr>
    </w:p>
    <w:p w14:paraId="53897B58" w14:textId="77777777" w:rsidR="00800276" w:rsidRDefault="00800276" w:rsidP="003B5F38">
      <w:pPr>
        <w:rPr>
          <w:rFonts w:eastAsiaTheme="majorEastAsia"/>
        </w:rPr>
      </w:pPr>
    </w:p>
    <w:p w14:paraId="3058251A" w14:textId="77777777" w:rsidR="00800276" w:rsidRDefault="00800276" w:rsidP="003B5F38">
      <w:pPr>
        <w:rPr>
          <w:rFonts w:eastAsiaTheme="majorEastAsia"/>
        </w:rPr>
      </w:pPr>
    </w:p>
    <w:p w14:paraId="0BF9C124" w14:textId="77777777" w:rsidR="00800276" w:rsidRDefault="00800276" w:rsidP="003B5F38">
      <w:pPr>
        <w:rPr>
          <w:rFonts w:eastAsiaTheme="majorEastAsia"/>
        </w:rPr>
      </w:pPr>
    </w:p>
    <w:p w14:paraId="69C07B6B" w14:textId="77777777" w:rsidR="00800276" w:rsidRDefault="00800276" w:rsidP="003B5F38">
      <w:pPr>
        <w:rPr>
          <w:rFonts w:eastAsiaTheme="majorEastAsia"/>
        </w:rPr>
      </w:pPr>
    </w:p>
    <w:p w14:paraId="2B9F658D" w14:textId="77777777" w:rsidR="00800276" w:rsidRDefault="00800276" w:rsidP="003B5F38">
      <w:pPr>
        <w:rPr>
          <w:rFonts w:eastAsiaTheme="majorEastAsia"/>
        </w:rPr>
      </w:pPr>
    </w:p>
    <w:p w14:paraId="4744774F" w14:textId="77777777" w:rsidR="00800276" w:rsidRDefault="00800276" w:rsidP="003B5F38">
      <w:pPr>
        <w:rPr>
          <w:rFonts w:eastAsiaTheme="majorEastAsia"/>
        </w:rPr>
      </w:pPr>
    </w:p>
    <w:p w14:paraId="655D4FBF" w14:textId="77777777" w:rsidR="00800276" w:rsidRDefault="00800276" w:rsidP="003B5F38">
      <w:pPr>
        <w:rPr>
          <w:rFonts w:eastAsiaTheme="majorEastAsia"/>
        </w:rPr>
      </w:pPr>
    </w:p>
    <w:p w14:paraId="0C0B9ABD" w14:textId="77777777" w:rsidR="00800276" w:rsidRDefault="00800276" w:rsidP="003B5F38">
      <w:pPr>
        <w:rPr>
          <w:rFonts w:eastAsiaTheme="majorEastAsia"/>
        </w:rPr>
      </w:pPr>
    </w:p>
    <w:p w14:paraId="79B41F04" w14:textId="77777777" w:rsidR="00800276" w:rsidRDefault="00800276" w:rsidP="003B5F38">
      <w:pPr>
        <w:rPr>
          <w:rFonts w:eastAsiaTheme="majorEastAsia"/>
        </w:rPr>
      </w:pPr>
    </w:p>
    <w:p w14:paraId="1CE298F4" w14:textId="77777777" w:rsidR="00800276" w:rsidRDefault="00800276" w:rsidP="003B5F38">
      <w:pPr>
        <w:rPr>
          <w:rFonts w:eastAsiaTheme="majorEastAsia"/>
        </w:rPr>
      </w:pPr>
    </w:p>
    <w:p w14:paraId="2C897890" w14:textId="77777777" w:rsidR="00800276" w:rsidRDefault="00800276" w:rsidP="003B5F38">
      <w:pPr>
        <w:rPr>
          <w:rFonts w:eastAsiaTheme="majorEastAsia"/>
        </w:rPr>
      </w:pPr>
    </w:p>
    <w:p w14:paraId="0E78CE7A" w14:textId="77777777" w:rsidR="00800276" w:rsidRDefault="00800276" w:rsidP="003B5F38">
      <w:pPr>
        <w:rPr>
          <w:rFonts w:eastAsiaTheme="majorEastAsia"/>
        </w:rPr>
      </w:pPr>
    </w:p>
    <w:p w14:paraId="4C64FEE1" w14:textId="77777777" w:rsidR="00800276" w:rsidRDefault="00800276" w:rsidP="003B5F38">
      <w:pPr>
        <w:rPr>
          <w:rFonts w:eastAsiaTheme="majorEastAsia"/>
        </w:rPr>
      </w:pPr>
    </w:p>
    <w:p w14:paraId="6FA78E7B" w14:textId="77777777" w:rsidR="00800276" w:rsidRDefault="00800276" w:rsidP="003B5F38">
      <w:pPr>
        <w:rPr>
          <w:rFonts w:eastAsiaTheme="majorEastAsia"/>
        </w:rPr>
      </w:pPr>
    </w:p>
    <w:p w14:paraId="6E3E8236" w14:textId="77777777" w:rsidR="00800276" w:rsidRDefault="00800276" w:rsidP="003B5F38">
      <w:pPr>
        <w:rPr>
          <w:rFonts w:eastAsiaTheme="majorEastAsia"/>
        </w:rPr>
      </w:pPr>
    </w:p>
    <w:p w14:paraId="4B5337DA" w14:textId="0A11F707" w:rsidR="003B5F38" w:rsidRDefault="003B5F38" w:rsidP="003B5F38">
      <w:pPr>
        <w:rPr>
          <w:rFonts w:eastAsiaTheme="majorEastAsia"/>
        </w:rPr>
      </w:pPr>
      <w:r>
        <w:rPr>
          <w:rFonts w:eastAsiaTheme="majorEastAsia"/>
        </w:rPr>
        <w:t xml:space="preserve">Comparison </w:t>
      </w:r>
    </w:p>
    <w:p w14:paraId="4A8C72EC" w14:textId="6F77E716" w:rsidR="003B5F38" w:rsidRDefault="00800276" w:rsidP="003B5F38">
      <w:pPr>
        <w:rPr>
          <w:rFonts w:eastAsiaTheme="majorEastAsia"/>
          <w:color w:val="C00000"/>
        </w:rPr>
      </w:pPr>
      <w:r>
        <w:rPr>
          <w:rFonts w:eastAsiaTheme="majorEastAsia"/>
        </w:rPr>
        <w:t xml:space="preserve">Yolo – </w:t>
      </w:r>
      <w:r w:rsidRPr="00800276">
        <w:rPr>
          <w:rFonts w:eastAsiaTheme="majorEastAsia"/>
          <w:color w:val="C00000"/>
        </w:rPr>
        <w:t xml:space="preserve">red color </w:t>
      </w:r>
    </w:p>
    <w:p w14:paraId="65E92B34" w14:textId="7D5AAA1E" w:rsidR="00800276" w:rsidRDefault="00800276" w:rsidP="003B5F38">
      <w:pPr>
        <w:rPr>
          <w:rFonts w:eastAsiaTheme="majorEastAsia"/>
          <w:color w:val="355D7E" w:themeColor="accent1" w:themeShade="80"/>
        </w:rPr>
      </w:pPr>
      <w:r w:rsidRPr="00800276">
        <w:rPr>
          <w:rFonts w:eastAsiaTheme="majorEastAsia"/>
        </w:rPr>
        <w:lastRenderedPageBreak/>
        <w:t xml:space="preserve">SSD </w:t>
      </w:r>
      <w:r>
        <w:rPr>
          <w:rFonts w:eastAsiaTheme="majorEastAsia"/>
        </w:rPr>
        <w:t xml:space="preserve">– </w:t>
      </w:r>
      <w:r w:rsidRPr="00800276">
        <w:rPr>
          <w:rFonts w:eastAsiaTheme="majorEastAsia"/>
          <w:color w:val="00B050"/>
        </w:rPr>
        <w:t>blue color</w:t>
      </w:r>
    </w:p>
    <w:p w14:paraId="1A3D2C80" w14:textId="7E0BAC00" w:rsidR="00800276" w:rsidRPr="00800276" w:rsidRDefault="00800276" w:rsidP="003B5F38">
      <w:pPr>
        <w:rPr>
          <w:rFonts w:eastAsiaTheme="majorEastAsia"/>
          <w:color w:val="355D7E" w:themeColor="accent1" w:themeShade="80"/>
        </w:rPr>
      </w:pPr>
      <w:r>
        <w:rPr>
          <w:rFonts w:eastAsiaTheme="majorEastAsia"/>
        </w:rPr>
        <w:t xml:space="preserve">Mask RCNN </w:t>
      </w:r>
      <w:proofErr w:type="gramStart"/>
      <w:r>
        <w:rPr>
          <w:rFonts w:eastAsiaTheme="majorEastAsia"/>
        </w:rPr>
        <w:t xml:space="preserve">- </w:t>
      </w:r>
      <w:r>
        <w:rPr>
          <w:rFonts w:eastAsiaTheme="majorEastAsia"/>
          <w:color w:val="355D7E" w:themeColor="accent1" w:themeShade="80"/>
        </w:rPr>
        <w:t xml:space="preserve"> </w:t>
      </w:r>
      <w:r w:rsidRPr="00800276">
        <w:rPr>
          <w:rFonts w:eastAsiaTheme="majorEastAsia"/>
          <w:color w:val="355D7E" w:themeColor="accent1" w:themeShade="80"/>
        </w:rPr>
        <w:t>blue</w:t>
      </w:r>
      <w:proofErr w:type="gramEnd"/>
      <w:r w:rsidRPr="00800276">
        <w:rPr>
          <w:rFonts w:eastAsiaTheme="majorEastAsia"/>
          <w:color w:val="355D7E" w:themeColor="accent1" w:themeShade="80"/>
        </w:rPr>
        <w:t xml:space="preserve"> color</w:t>
      </w:r>
    </w:p>
    <w:p w14:paraId="557444FE" w14:textId="77777777" w:rsidR="00800276" w:rsidRDefault="00800276" w:rsidP="003B5F38">
      <w:pPr>
        <w:rPr>
          <w:rFonts w:eastAsiaTheme="majorEastAsia"/>
        </w:rPr>
      </w:pPr>
    </w:p>
    <w:p w14:paraId="0E602764" w14:textId="0915E079" w:rsidR="003B5F38" w:rsidRPr="003B5F38" w:rsidRDefault="00024737" w:rsidP="003B5F38">
      <w:r>
        <w:rPr>
          <w:noProof/>
        </w:rPr>
        <w:drawing>
          <wp:inline distT="0" distB="0" distL="0" distR="0" wp14:anchorId="2B501580" wp14:editId="2F30AC22">
            <wp:extent cx="5935980" cy="62395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7554" w14:textId="77777777" w:rsidR="003B5F38" w:rsidRPr="003B5F38" w:rsidRDefault="003B5F38" w:rsidP="003B5F38">
      <w:pPr>
        <w:pStyle w:val="Heading1"/>
      </w:pPr>
    </w:p>
    <w:sectPr w:rsidR="003B5F38" w:rsidRPr="003B5F38">
      <w:footerReference w:type="default" r:id="rId13"/>
      <w:headerReference w:type="first" r:id="rId14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EDA17" w14:textId="77777777" w:rsidR="00502B00" w:rsidRDefault="00502B00">
      <w:r>
        <w:separator/>
      </w:r>
    </w:p>
    <w:p w14:paraId="5BA14E17" w14:textId="77777777" w:rsidR="00502B00" w:rsidRDefault="00502B00"/>
  </w:endnote>
  <w:endnote w:type="continuationSeparator" w:id="0">
    <w:p w14:paraId="1683FE54" w14:textId="77777777" w:rsidR="00502B00" w:rsidRDefault="00502B00">
      <w:r>
        <w:continuationSeparator/>
      </w:r>
    </w:p>
    <w:p w14:paraId="60C0A066" w14:textId="77777777" w:rsidR="00502B00" w:rsidRDefault="00502B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57496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04BC87" w14:textId="0A6ED018" w:rsidR="004839E6" w:rsidRDefault="004839E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E297FC" w14:textId="77777777" w:rsidR="00FC58C2" w:rsidRDefault="00FC58C2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08BD2" w14:textId="77777777" w:rsidR="00502B00" w:rsidRDefault="00502B00">
      <w:r>
        <w:separator/>
      </w:r>
    </w:p>
    <w:p w14:paraId="7940CA75" w14:textId="77777777" w:rsidR="00502B00" w:rsidRDefault="00502B00"/>
  </w:footnote>
  <w:footnote w:type="continuationSeparator" w:id="0">
    <w:p w14:paraId="3A424C97" w14:textId="77777777" w:rsidR="00502B00" w:rsidRDefault="00502B00">
      <w:r>
        <w:continuationSeparator/>
      </w:r>
    </w:p>
    <w:p w14:paraId="1C811712" w14:textId="77777777" w:rsidR="00502B00" w:rsidRDefault="00502B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0BC04" w14:textId="77777777" w:rsidR="00A94C93" w:rsidRDefault="00A638EC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5883E3D" wp14:editId="16C892C3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Group 1" descr="Decorative sideba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020DA862" id="Group 1" o:spid="_x0000_s1026" alt="Decorative sidebar" style="position:absolute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">
              <v:rect id="Rectangle 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Rectangle 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350E4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2AE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1C0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BE37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0050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7EC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C4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0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167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107C8F"/>
    <w:multiLevelType w:val="hybridMultilevel"/>
    <w:tmpl w:val="FEA6AB54"/>
    <w:lvl w:ilvl="0" w:tplc="5EECF9D4">
      <w:numFmt w:val="bullet"/>
      <w:lvlText w:val=""/>
      <w:lvlJc w:val="left"/>
      <w:pPr>
        <w:ind w:left="432" w:hanging="360"/>
      </w:pPr>
      <w:rPr>
        <w:rFonts w:ascii="Symbol" w:eastAsiaTheme="minorEastAsia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8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EB5"/>
    <w:rsid w:val="00024737"/>
    <w:rsid w:val="00032D38"/>
    <w:rsid w:val="001912B2"/>
    <w:rsid w:val="00290347"/>
    <w:rsid w:val="002A0044"/>
    <w:rsid w:val="003A445F"/>
    <w:rsid w:val="003A4FE1"/>
    <w:rsid w:val="003B5F38"/>
    <w:rsid w:val="003C0801"/>
    <w:rsid w:val="003F66FA"/>
    <w:rsid w:val="004224CB"/>
    <w:rsid w:val="00474746"/>
    <w:rsid w:val="004839E6"/>
    <w:rsid w:val="004D5282"/>
    <w:rsid w:val="004F0E9B"/>
    <w:rsid w:val="00502B00"/>
    <w:rsid w:val="005337E1"/>
    <w:rsid w:val="00547E56"/>
    <w:rsid w:val="005A54FA"/>
    <w:rsid w:val="005B2EAF"/>
    <w:rsid w:val="005B3755"/>
    <w:rsid w:val="006E67C4"/>
    <w:rsid w:val="006F2718"/>
    <w:rsid w:val="007D770B"/>
    <w:rsid w:val="007F4B9C"/>
    <w:rsid w:val="007F6D58"/>
    <w:rsid w:val="00800276"/>
    <w:rsid w:val="00806EB5"/>
    <w:rsid w:val="008400AB"/>
    <w:rsid w:val="008D400D"/>
    <w:rsid w:val="0090428B"/>
    <w:rsid w:val="00A20AB1"/>
    <w:rsid w:val="00A638EC"/>
    <w:rsid w:val="00A80EEC"/>
    <w:rsid w:val="00A94C93"/>
    <w:rsid w:val="00AA133F"/>
    <w:rsid w:val="00AB2468"/>
    <w:rsid w:val="00AD6CBF"/>
    <w:rsid w:val="00B72431"/>
    <w:rsid w:val="00B74DC6"/>
    <w:rsid w:val="00BE0195"/>
    <w:rsid w:val="00C335A4"/>
    <w:rsid w:val="00D5350B"/>
    <w:rsid w:val="00E31775"/>
    <w:rsid w:val="00EB08B4"/>
    <w:rsid w:val="00EB7A47"/>
    <w:rsid w:val="00EF348C"/>
    <w:rsid w:val="00F9069F"/>
    <w:rsid w:val="00FC58C2"/>
    <w:rsid w:val="00FE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AE7AD56"/>
  <w15:chartTrackingRefBased/>
  <w15:docId w15:val="{9EC9BFA0-ED09-4EAC-8929-4BDC607D8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EAF"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54FA"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5A54FA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5A54F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4FA"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4FA"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A54FA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5A54FA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5A54FA"/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4FA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4FA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link w:val="TitleChar"/>
    <w:uiPriority w:val="1"/>
    <w:qFormat/>
    <w:rsid w:val="005A54FA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5A54FA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99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rsid w:val="00A638EC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rsid w:val="00290347"/>
    <w:pPr>
      <w:spacing w:before="1680"/>
      <w:contextualSpacing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rsid w:val="006E67C4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sid w:val="006E67C4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character" w:styleId="IntenseEmphasis">
    <w:name w:val="Intense Emphasis"/>
    <w:basedOn w:val="DefaultParagraphFont"/>
    <w:uiPriority w:val="21"/>
    <w:semiHidden/>
    <w:unhideWhenUsed/>
    <w:rsid w:val="005A54FA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5A54FA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A54FA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5A54FA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5A54FA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5A54FA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54FA"/>
    <w:rPr>
      <w:color w:val="595959" w:themeColor="text1" w:themeTint="A6"/>
      <w:shd w:val="clear" w:color="auto" w:fill="E6E6E6"/>
    </w:rPr>
  </w:style>
  <w:style w:type="character" w:styleId="Emphasis">
    <w:name w:val="Emphasis"/>
    <w:basedOn w:val="DefaultParagraphFont"/>
    <w:uiPriority w:val="20"/>
    <w:rsid w:val="005B2EAF"/>
    <w:rPr>
      <w:i/>
      <w:iCs/>
      <w:color w:val="595959" w:themeColor="text1" w:themeTint="A6"/>
    </w:rPr>
  </w:style>
  <w:style w:type="paragraph" w:styleId="ListParagraph">
    <w:name w:val="List Paragraph"/>
    <w:basedOn w:val="Normal"/>
    <w:uiPriority w:val="34"/>
    <w:unhideWhenUsed/>
    <w:qFormat/>
    <w:rsid w:val="00B72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uravKr\AppData\Roaming\Microsoft\Templates\Tactical%20business%20marketing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25812245AB7439ABCE576F7FDD32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487AA-8251-45B3-A8F0-7F6F8E259E10}"/>
      </w:docPartPr>
      <w:docPartBody>
        <w:p w:rsidR="0082233E" w:rsidRDefault="0089039E">
          <w:pPr>
            <w:pStyle w:val="E25812245AB7439ABCE576F7FDD32D8E"/>
          </w:pPr>
          <w:r>
            <w:t>Date</w:t>
          </w:r>
        </w:p>
      </w:docPartBody>
    </w:docPart>
    <w:docPart>
      <w:docPartPr>
        <w:name w:val="742DC980262F428CA767C252970709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C07CCB-1CC1-4061-A0F2-232C77090A09}"/>
      </w:docPartPr>
      <w:docPartBody>
        <w:p w:rsidR="0082233E" w:rsidRDefault="0089039E">
          <w:pPr>
            <w:pStyle w:val="742DC980262F428CA767C25297070963"/>
          </w:pPr>
          <w:r>
            <w:t>Document subtitle</w:t>
          </w:r>
        </w:p>
      </w:docPartBody>
    </w:docPart>
    <w:docPart>
      <w:docPartPr>
        <w:name w:val="BA2F32858CAB421AA12CCCB9C3AA18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45CE6-22F3-4E2F-BE66-AAEF73837474}"/>
      </w:docPartPr>
      <w:docPartBody>
        <w:p w:rsidR="0082233E" w:rsidRDefault="0089039E">
          <w:pPr>
            <w:pStyle w:val="BA2F32858CAB421AA12CCCB9C3AA181C"/>
          </w:pPr>
          <w:r>
            <w:t>Project Plan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39E"/>
    <w:rsid w:val="0082233E"/>
    <w:rsid w:val="0089039E"/>
    <w:rsid w:val="00D5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BF9B850516460E9EE80FA7756B763C">
    <w:name w:val="5FBF9B850516460E9EE80FA7756B763C"/>
  </w:style>
  <w:style w:type="paragraph" w:customStyle="1" w:styleId="0FC2984AA09347479CEAD4CE1A033782">
    <w:name w:val="0FC2984AA09347479CEAD4CE1A033782"/>
  </w:style>
  <w:style w:type="paragraph" w:customStyle="1" w:styleId="E25812245AB7439ABCE576F7FDD32D8E">
    <w:name w:val="E25812245AB7439ABCE576F7FDD32D8E"/>
  </w:style>
  <w:style w:type="paragraph" w:customStyle="1" w:styleId="B84C2F76E1DF49D9855A84FBD8456219">
    <w:name w:val="B84C2F76E1DF49D9855A84FBD8456219"/>
  </w:style>
  <w:style w:type="paragraph" w:customStyle="1" w:styleId="742DC980262F428CA767C25297070963">
    <w:name w:val="742DC980262F428CA767C25297070963"/>
  </w:style>
  <w:style w:type="paragraph" w:customStyle="1" w:styleId="F2E4F4D1A6744DBB9EFFFF732A47D7D2">
    <w:name w:val="F2E4F4D1A6744DBB9EFFFF732A47D7D2"/>
  </w:style>
  <w:style w:type="paragraph" w:customStyle="1" w:styleId="D941E8B0EEDC42CB828E2D9569BA9654">
    <w:name w:val="D941E8B0EEDC42CB828E2D9569BA9654"/>
  </w:style>
  <w:style w:type="paragraph" w:customStyle="1" w:styleId="F4C9DBF330554FD9949E7B9A84004DEA">
    <w:name w:val="F4C9DBF330554FD9949E7B9A84004DEA"/>
  </w:style>
  <w:style w:type="paragraph" w:customStyle="1" w:styleId="D57BF08C907D4FDB84E735C838867A34">
    <w:name w:val="D57BF08C907D4FDB84E735C838867A34"/>
  </w:style>
  <w:style w:type="paragraph" w:customStyle="1" w:styleId="34C5362E98DB4FB89B655B513FC0633C">
    <w:name w:val="34C5362E98DB4FB89B655B513FC0633C"/>
  </w:style>
  <w:style w:type="character" w:styleId="Emphasis">
    <w:name w:val="Emphasis"/>
    <w:basedOn w:val="DefaultParagraphFont"/>
    <w:uiPriority w:val="20"/>
    <w:rPr>
      <w:i/>
      <w:iCs/>
      <w:color w:val="595959" w:themeColor="text1" w:themeTint="A6"/>
    </w:rPr>
  </w:style>
  <w:style w:type="paragraph" w:customStyle="1" w:styleId="669CB4F410EE445BB154EABFB4FBA482">
    <w:name w:val="669CB4F410EE445BB154EABFB4FBA482"/>
  </w:style>
  <w:style w:type="paragraph" w:customStyle="1" w:styleId="D6939AFE77294B6C8404DBB38CAE20C1">
    <w:name w:val="D6939AFE77294B6C8404DBB38CAE20C1"/>
  </w:style>
  <w:style w:type="paragraph" w:customStyle="1" w:styleId="E8DE18DEB77142FFAF314DC166F0FF3C">
    <w:name w:val="E8DE18DEB77142FFAF314DC166F0FF3C"/>
  </w:style>
  <w:style w:type="paragraph" w:customStyle="1" w:styleId="D724824D21D34C67881E129425452244">
    <w:name w:val="D724824D21D34C67881E129425452244"/>
  </w:style>
  <w:style w:type="paragraph" w:customStyle="1" w:styleId="9E0D9508A4B54A0EB4E7E9D32C0B2BCD">
    <w:name w:val="9E0D9508A4B54A0EB4E7E9D32C0B2BCD"/>
  </w:style>
  <w:style w:type="paragraph" w:customStyle="1" w:styleId="9E272BFED55F4B779E3D3D430F04FC8B">
    <w:name w:val="9E272BFED55F4B779E3D3D430F04FC8B"/>
  </w:style>
  <w:style w:type="paragraph" w:customStyle="1" w:styleId="AC7FEBD480044CC5A08332A4DC588983">
    <w:name w:val="AC7FEBD480044CC5A08332A4DC588983"/>
  </w:style>
  <w:style w:type="paragraph" w:customStyle="1" w:styleId="02DE3FD1DD354AC6903BFC7A9B1C0CAE">
    <w:name w:val="02DE3FD1DD354AC6903BFC7A9B1C0CAE"/>
  </w:style>
  <w:style w:type="paragraph" w:customStyle="1" w:styleId="C2B967F7F2A845ED8B8C6F05445DA67B">
    <w:name w:val="C2B967F7F2A845ED8B8C6F05445DA67B"/>
  </w:style>
  <w:style w:type="paragraph" w:customStyle="1" w:styleId="D5B912DE63E24CC99A878E46D022049D">
    <w:name w:val="D5B912DE63E24CC99A878E46D022049D"/>
  </w:style>
  <w:style w:type="paragraph" w:customStyle="1" w:styleId="52F8755CDF484F23A7639BA8E2DAF6FB">
    <w:name w:val="52F8755CDF484F23A7639BA8E2DAF6FB"/>
  </w:style>
  <w:style w:type="paragraph" w:customStyle="1" w:styleId="AAEC3EFF0559417B9085EA488AC75984">
    <w:name w:val="AAEC3EFF0559417B9085EA488AC75984"/>
  </w:style>
  <w:style w:type="paragraph" w:customStyle="1" w:styleId="E3BF06C7FC1A43989FC3CDB66DD13E4B">
    <w:name w:val="E3BF06C7FC1A43989FC3CDB66DD13E4B"/>
  </w:style>
  <w:style w:type="paragraph" w:customStyle="1" w:styleId="150D90136DE34AA990A0A4C62D80D6DF">
    <w:name w:val="150D90136DE34AA990A0A4C62D80D6DF"/>
  </w:style>
  <w:style w:type="paragraph" w:customStyle="1" w:styleId="FE050408698C4DA6A19F3E617A5D581E">
    <w:name w:val="FE050408698C4DA6A19F3E617A5D581E"/>
  </w:style>
  <w:style w:type="paragraph" w:customStyle="1" w:styleId="884E81C729DF43E4A4D60E8A6FAAEE30">
    <w:name w:val="884E81C729DF43E4A4D60E8A6FAAEE30"/>
  </w:style>
  <w:style w:type="paragraph" w:customStyle="1" w:styleId="07C3657ABA0541368F27E18AF84905C9">
    <w:name w:val="07C3657ABA0541368F27E18AF84905C9"/>
  </w:style>
  <w:style w:type="paragraph" w:customStyle="1" w:styleId="3B6942DC66184778B6082CD268CC3352">
    <w:name w:val="3B6942DC66184778B6082CD268CC3352"/>
  </w:style>
  <w:style w:type="paragraph" w:customStyle="1" w:styleId="97DFCF8078E14CE2A0135DD6F0BF27D4">
    <w:name w:val="97DFCF8078E14CE2A0135DD6F0BF27D4"/>
  </w:style>
  <w:style w:type="paragraph" w:customStyle="1" w:styleId="58F2F0ADD9034B5C9C0F4C6D30F1C644">
    <w:name w:val="58F2F0ADD9034B5C9C0F4C6D30F1C644"/>
  </w:style>
  <w:style w:type="paragraph" w:customStyle="1" w:styleId="3E5079C9136E43EF8C0D0E11FC66F69A">
    <w:name w:val="3E5079C9136E43EF8C0D0E11FC66F69A"/>
  </w:style>
  <w:style w:type="paragraph" w:customStyle="1" w:styleId="5B5350B218494001A19549E76515B0AB">
    <w:name w:val="5B5350B218494001A19549E76515B0AB"/>
  </w:style>
  <w:style w:type="paragraph" w:customStyle="1" w:styleId="ABC58D6F7C3F48EAB7EF275DC7E7E6B9">
    <w:name w:val="ABC58D6F7C3F48EAB7EF275DC7E7E6B9"/>
  </w:style>
  <w:style w:type="paragraph" w:customStyle="1" w:styleId="00AAEBC106C54ABC81A11A1B318DF68F">
    <w:name w:val="00AAEBC106C54ABC81A11A1B318DF68F"/>
  </w:style>
  <w:style w:type="paragraph" w:customStyle="1" w:styleId="6054622E52324A26AFC33EC504446C23">
    <w:name w:val="6054622E52324A26AFC33EC504446C23"/>
  </w:style>
  <w:style w:type="paragraph" w:customStyle="1" w:styleId="1673EED850434D5DBF82355E451EFEAB">
    <w:name w:val="1673EED850434D5DBF82355E451EFEAB"/>
  </w:style>
  <w:style w:type="paragraph" w:customStyle="1" w:styleId="7A454C37F10C4FFD883AA0039489DEA5">
    <w:name w:val="7A454C37F10C4FFD883AA0039489DEA5"/>
  </w:style>
  <w:style w:type="paragraph" w:customStyle="1" w:styleId="75157B18E8964C3EA0A5595C392BD926">
    <w:name w:val="75157B18E8964C3EA0A5595C392BD926"/>
  </w:style>
  <w:style w:type="paragraph" w:customStyle="1" w:styleId="4280D0FDA85B42629B063C6CA0BAF2D6">
    <w:name w:val="4280D0FDA85B42629B063C6CA0BAF2D6"/>
  </w:style>
  <w:style w:type="paragraph" w:customStyle="1" w:styleId="2CDED876453B467CA1876AA36EEC53FD">
    <w:name w:val="2CDED876453B467CA1876AA36EEC53FD"/>
  </w:style>
  <w:style w:type="paragraph" w:customStyle="1" w:styleId="CA31FEDF88404DF9A2CDE8F157057231">
    <w:name w:val="CA31FEDF88404DF9A2CDE8F157057231"/>
  </w:style>
  <w:style w:type="paragraph" w:customStyle="1" w:styleId="84EF3703694C4E28842A7F4A485AAE05">
    <w:name w:val="84EF3703694C4E28842A7F4A485AAE05"/>
  </w:style>
  <w:style w:type="paragraph" w:customStyle="1" w:styleId="B72633BBEA3943D4AC10C8F465B0D69F">
    <w:name w:val="B72633BBEA3943D4AC10C8F465B0D69F"/>
  </w:style>
  <w:style w:type="paragraph" w:customStyle="1" w:styleId="255F756C50FF4B129A8591FC365F16A0">
    <w:name w:val="255F756C50FF4B129A8591FC365F16A0"/>
  </w:style>
  <w:style w:type="paragraph" w:customStyle="1" w:styleId="BD8DE0E4E5144BC5BE4E5A7A7C626C2E">
    <w:name w:val="BD8DE0E4E5144BC5BE4E5A7A7C626C2E"/>
  </w:style>
  <w:style w:type="paragraph" w:customStyle="1" w:styleId="8DBE33723C674F8EB7EFA5708BD2B30D">
    <w:name w:val="8DBE33723C674F8EB7EFA5708BD2B30D"/>
  </w:style>
  <w:style w:type="paragraph" w:customStyle="1" w:styleId="7A88B6748AB44D5BB6AA824E8C71D581">
    <w:name w:val="7A88B6748AB44D5BB6AA824E8C71D581"/>
  </w:style>
  <w:style w:type="paragraph" w:customStyle="1" w:styleId="BA2F32858CAB421AA12CCCB9C3AA181C">
    <w:name w:val="BA2F32858CAB421AA12CCCB9C3AA181C"/>
  </w:style>
  <w:style w:type="paragraph" w:customStyle="1" w:styleId="C1256F0D23EA455AA88F1DC0BA6DD356">
    <w:name w:val="C1256F0D23EA455AA88F1DC0BA6DD356"/>
  </w:style>
  <w:style w:type="paragraph" w:customStyle="1" w:styleId="F56229397DC4422C8167C523146E6812">
    <w:name w:val="F56229397DC4422C8167C523146E6812"/>
  </w:style>
  <w:style w:type="paragraph" w:customStyle="1" w:styleId="44215673FC3F4A73BB49CCA4BBAA5124">
    <w:name w:val="44215673FC3F4A73BB49CCA4BBAA5124"/>
  </w:style>
  <w:style w:type="paragraph" w:customStyle="1" w:styleId="361AC79B6FC8413082650AD00F17CF8C">
    <w:name w:val="361AC79B6FC8413082650AD00F17CF8C"/>
  </w:style>
  <w:style w:type="paragraph" w:customStyle="1" w:styleId="4AA9C796D9844081B5733F1F75F388BE">
    <w:name w:val="4AA9C796D9844081B5733F1F75F388BE"/>
  </w:style>
  <w:style w:type="paragraph" w:customStyle="1" w:styleId="4D494BE5B5884B7E82DF335352571B2A">
    <w:name w:val="4D494BE5B5884B7E82DF335352571B2A"/>
  </w:style>
  <w:style w:type="paragraph" w:customStyle="1" w:styleId="4C1249C07D244AD59DC4ADA3D054C0EC">
    <w:name w:val="4C1249C07D244AD59DC4ADA3D054C0EC"/>
  </w:style>
  <w:style w:type="paragraph" w:customStyle="1" w:styleId="FB9187B5F44F480D8CBD32BB5DEE3311">
    <w:name w:val="FB9187B5F44F480D8CBD32BB5DEE3311"/>
  </w:style>
  <w:style w:type="paragraph" w:customStyle="1" w:styleId="65C05D1EBCFD4A1B87AB3562A8278DFF">
    <w:name w:val="65C05D1EBCFD4A1B87AB3562A8278DFF"/>
  </w:style>
  <w:style w:type="paragraph" w:customStyle="1" w:styleId="9D64E38C62644A0D89E929E841162398">
    <w:name w:val="9D64E38C62644A0D89E929E841162398"/>
  </w:style>
  <w:style w:type="paragraph" w:customStyle="1" w:styleId="71CE83347A0942029FDA3DD00E11E40C">
    <w:name w:val="71CE83347A0942029FDA3DD00E11E40C"/>
  </w:style>
  <w:style w:type="paragraph" w:customStyle="1" w:styleId="53FDA9622A7E46A6B99EB42E8524FFB9">
    <w:name w:val="53FDA9622A7E46A6B99EB42E8524FFB9"/>
  </w:style>
  <w:style w:type="paragraph" w:customStyle="1" w:styleId="AEA5898D92E84C7387D190DAEADC1AFA">
    <w:name w:val="AEA5898D92E84C7387D190DAEADC1AFA"/>
  </w:style>
  <w:style w:type="paragraph" w:customStyle="1" w:styleId="C8EFB11EEF6F4A759B432424F9735A98">
    <w:name w:val="C8EFB11EEF6F4A759B432424F9735A98"/>
  </w:style>
  <w:style w:type="paragraph" w:customStyle="1" w:styleId="082BDA25E41A4BDA9BD7B2525994844F">
    <w:name w:val="082BDA25E41A4BDA9BD7B2525994844F"/>
  </w:style>
  <w:style w:type="paragraph" w:customStyle="1" w:styleId="704BA2B1F0D2418192008482EB01CEE5">
    <w:name w:val="704BA2B1F0D2418192008482EB01CEE5"/>
  </w:style>
  <w:style w:type="paragraph" w:customStyle="1" w:styleId="2AC58986F8864E02AF456F3749602516">
    <w:name w:val="2AC58986F8864E02AF456F3749602516"/>
  </w:style>
  <w:style w:type="paragraph" w:customStyle="1" w:styleId="35B721523A494DA3BA054BD546786700">
    <w:name w:val="35B721523A494DA3BA054BD546786700"/>
  </w:style>
  <w:style w:type="paragraph" w:customStyle="1" w:styleId="5D6B3AB141FC45F3A25BB0DCC5F65965">
    <w:name w:val="5D6B3AB141FC45F3A25BB0DCC5F65965"/>
  </w:style>
  <w:style w:type="paragraph" w:customStyle="1" w:styleId="5F3987076AA84146B22CB81D036E5BF0">
    <w:name w:val="5F3987076AA84146B22CB81D036E5BF0"/>
  </w:style>
  <w:style w:type="paragraph" w:customStyle="1" w:styleId="49005BB1DDDF494D8CB9DAB7F07D1393">
    <w:name w:val="49005BB1DDDF494D8CB9DAB7F07D1393"/>
  </w:style>
  <w:style w:type="paragraph" w:customStyle="1" w:styleId="4BCBA6BB88B9480286C563F2D535CA09">
    <w:name w:val="4BCBA6BB88B9480286C563F2D535CA09"/>
  </w:style>
  <w:style w:type="paragraph" w:customStyle="1" w:styleId="6482F252AFDE4DD29D0AED68F2D52E16">
    <w:name w:val="6482F252AFDE4DD29D0AED68F2D52E16"/>
  </w:style>
  <w:style w:type="paragraph" w:customStyle="1" w:styleId="B0C9CB299F984882A2BA1207E95E69E4">
    <w:name w:val="B0C9CB299F984882A2BA1207E95E69E4"/>
  </w:style>
  <w:style w:type="paragraph" w:customStyle="1" w:styleId="337617120F0544EA80B87D370A0B4F81">
    <w:name w:val="337617120F0544EA80B87D370A0B4F81"/>
  </w:style>
  <w:style w:type="paragraph" w:customStyle="1" w:styleId="4F5C6BF29F084719BED50C96ED3ED732">
    <w:name w:val="4F5C6BF29F084719BED50C96ED3ED732"/>
  </w:style>
  <w:style w:type="paragraph" w:customStyle="1" w:styleId="51E39ABE218C4C7AACAE778D46DFD795">
    <w:name w:val="51E39ABE218C4C7AACAE778D46DFD795"/>
  </w:style>
  <w:style w:type="paragraph" w:customStyle="1" w:styleId="20889F4BE269441C84402CFD4E277A8B">
    <w:name w:val="20889F4BE269441C84402CFD4E277A8B"/>
  </w:style>
  <w:style w:type="paragraph" w:customStyle="1" w:styleId="BCED3B0F9155483F95B9FEE1A85890AE">
    <w:name w:val="BCED3B0F9155483F95B9FEE1A85890AE"/>
  </w:style>
  <w:style w:type="paragraph" w:customStyle="1" w:styleId="94619D5C86DE4EA0BC82F8060EC44CC3">
    <w:name w:val="94619D5C86DE4EA0BC82F8060EC44CC3"/>
  </w:style>
  <w:style w:type="paragraph" w:customStyle="1" w:styleId="5EB59D603B5A4FBF8DA16403E003E395">
    <w:name w:val="5EB59D603B5A4FBF8DA16403E003E395"/>
  </w:style>
  <w:style w:type="paragraph" w:customStyle="1" w:styleId="FBE6DA830D6747F3B567FA740E99B51A">
    <w:name w:val="FBE6DA830D6747F3B567FA740E99B51A"/>
  </w:style>
  <w:style w:type="paragraph" w:customStyle="1" w:styleId="71A0813B854B41439F25DCFA8002AC4C">
    <w:name w:val="71A0813B854B41439F25DCFA8002AC4C"/>
  </w:style>
  <w:style w:type="paragraph" w:customStyle="1" w:styleId="CC5EF7F8A7F44E4D83188B5B002D015A">
    <w:name w:val="CC5EF7F8A7F44E4D83188B5B002D015A"/>
  </w:style>
  <w:style w:type="paragraph" w:customStyle="1" w:styleId="780C8A5E5AD24D5C9AE4264E26CFDC19">
    <w:name w:val="780C8A5E5AD24D5C9AE4264E26CFDC19"/>
  </w:style>
  <w:style w:type="paragraph" w:customStyle="1" w:styleId="C7255B6D7BD24661A18F3B07F7E2F832">
    <w:name w:val="C7255B6D7BD24661A18F3B07F7E2F832"/>
  </w:style>
  <w:style w:type="paragraph" w:customStyle="1" w:styleId="463BA818484B4321A4A5A307F7D25F6A">
    <w:name w:val="463BA818484B4321A4A5A307F7D25F6A"/>
  </w:style>
  <w:style w:type="paragraph" w:customStyle="1" w:styleId="924FE24B70AF48A9A4D608620AB67C6D">
    <w:name w:val="924FE24B70AF48A9A4D608620AB67C6D"/>
  </w:style>
  <w:style w:type="paragraph" w:customStyle="1" w:styleId="B8C3E44DC9144D70A548725BD3D948F1">
    <w:name w:val="B8C3E44DC9144D70A548725BD3D948F1"/>
  </w:style>
  <w:style w:type="paragraph" w:customStyle="1" w:styleId="299531DF5B4141C1A0676645383AA755">
    <w:name w:val="299531DF5B4141C1A0676645383AA755"/>
  </w:style>
  <w:style w:type="paragraph" w:customStyle="1" w:styleId="CCFEFEA61A9C4BC69A42AD72096C38D3">
    <w:name w:val="CCFEFEA61A9C4BC69A42AD72096C38D3"/>
  </w:style>
  <w:style w:type="paragraph" w:customStyle="1" w:styleId="31F101A489C24F71813F014140ABA4D9">
    <w:name w:val="31F101A489C24F71813F014140ABA4D9"/>
  </w:style>
  <w:style w:type="paragraph" w:customStyle="1" w:styleId="6B8DC8D404244DA1AECBFDB31A3C2734">
    <w:name w:val="6B8DC8D404244DA1AECBFDB31A3C2734"/>
  </w:style>
  <w:style w:type="paragraph" w:customStyle="1" w:styleId="0580471BD721451E814496B6624184A6">
    <w:name w:val="0580471BD721451E814496B6624184A6"/>
  </w:style>
  <w:style w:type="paragraph" w:customStyle="1" w:styleId="B6710C5130B1467989C611D5061E1A26">
    <w:name w:val="B6710C5130B1467989C611D5061E1A26"/>
  </w:style>
  <w:style w:type="paragraph" w:customStyle="1" w:styleId="59DDE7C20F7642ABB4618527DFF1514B">
    <w:name w:val="59DDE7C20F7642ABB4618527DFF1514B"/>
  </w:style>
  <w:style w:type="paragraph" w:customStyle="1" w:styleId="70D44392BE9049E19E0CB8CF15EB5DF4">
    <w:name w:val="70D44392BE9049E19E0CB8CF15EB5DF4"/>
  </w:style>
  <w:style w:type="paragraph" w:customStyle="1" w:styleId="6F1A89E9D6DB46F8B9AC03A46A35D91F">
    <w:name w:val="6F1A89E9D6DB46F8B9AC03A46A35D91F"/>
  </w:style>
  <w:style w:type="paragraph" w:customStyle="1" w:styleId="70875D2D57604DEF9523D7BECFA161CD">
    <w:name w:val="70875D2D57604DEF9523D7BECFA161CD"/>
  </w:style>
  <w:style w:type="paragraph" w:customStyle="1" w:styleId="6A3AAA261CDB4A3290DF33412476F274">
    <w:name w:val="6A3AAA261CDB4A3290DF33412476F274"/>
  </w:style>
  <w:style w:type="paragraph" w:customStyle="1" w:styleId="A04CEE1AA8384E189D0FFB29AAD14994">
    <w:name w:val="A04CEE1AA8384E189D0FFB29AAD14994"/>
  </w:style>
  <w:style w:type="paragraph" w:customStyle="1" w:styleId="4A8B548D4455495FA9E6C7B9933DEA63">
    <w:name w:val="4A8B548D4455495FA9E6C7B9933DEA63"/>
  </w:style>
  <w:style w:type="paragraph" w:customStyle="1" w:styleId="520131A514C14107B1882ED1D5DFE3EE">
    <w:name w:val="520131A514C14107B1882ED1D5DFE3EE"/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paragraph" w:customStyle="1" w:styleId="9955F337C30B47F796280ED93D6C09F8">
    <w:name w:val="9955F337C30B47F796280ED93D6C09F8"/>
  </w:style>
  <w:style w:type="paragraph" w:customStyle="1" w:styleId="B0F288F9BB464E56A4AF409AE2455CEE">
    <w:name w:val="B0F288F9BB464E56A4AF409AE2455CEE"/>
  </w:style>
  <w:style w:type="paragraph" w:customStyle="1" w:styleId="EA23F38B283C4F26B2E0AE146EEA050E">
    <w:name w:val="EA23F38B283C4F26B2E0AE146EEA050E"/>
  </w:style>
  <w:style w:type="paragraph" w:customStyle="1" w:styleId="45C3A66B3B4C44DCAB884327ACE6D42A">
    <w:name w:val="45C3A66B3B4C44DCAB884327ACE6D42A"/>
  </w:style>
  <w:style w:type="paragraph" w:customStyle="1" w:styleId="ADF07815F21248ED827C8593B8AB2F12">
    <w:name w:val="ADF07815F21248ED827C8593B8AB2F12"/>
  </w:style>
  <w:style w:type="paragraph" w:customStyle="1" w:styleId="DEE1395CAA4240198C16F46D72944799">
    <w:name w:val="DEE1395CAA4240198C16F46D72944799"/>
  </w:style>
  <w:style w:type="paragraph" w:customStyle="1" w:styleId="2344AE6C63F243F38F063DFBCF8A68BC">
    <w:name w:val="2344AE6C63F243F38F063DFBCF8A68BC"/>
  </w:style>
  <w:style w:type="paragraph" w:customStyle="1" w:styleId="17259A6B63F745B3A4789462CD62E9CB">
    <w:name w:val="17259A6B63F745B3A4789462CD62E9CB"/>
  </w:style>
  <w:style w:type="paragraph" w:customStyle="1" w:styleId="551161DDAF084A09B000AB634E187B37">
    <w:name w:val="551161DDAF084A09B000AB634E187B37"/>
  </w:style>
  <w:style w:type="paragraph" w:customStyle="1" w:styleId="F7CD67C436804BA99D0870CA5ED81EF7">
    <w:name w:val="F7CD67C436804BA99D0870CA5ED81EF7"/>
  </w:style>
  <w:style w:type="paragraph" w:customStyle="1" w:styleId="69573729BA28411EA83DC09046C8EF10">
    <w:name w:val="69573729BA28411EA83DC09046C8EF10"/>
  </w:style>
  <w:style w:type="paragraph" w:customStyle="1" w:styleId="BEA0C918638044FE80E95E2DDB415981">
    <w:name w:val="BEA0C918638044FE80E95E2DDB415981"/>
  </w:style>
  <w:style w:type="paragraph" w:customStyle="1" w:styleId="F4A26654265A4987AECC91B5C476D3FC">
    <w:name w:val="F4A26654265A4987AECC91B5C476D3FC"/>
  </w:style>
  <w:style w:type="paragraph" w:customStyle="1" w:styleId="3227C3F2D4704EB8BC00884935462C5F">
    <w:name w:val="3227C3F2D4704EB8BC00884935462C5F"/>
  </w:style>
  <w:style w:type="paragraph" w:customStyle="1" w:styleId="AFE253E575B846519000B9DE2A983095">
    <w:name w:val="AFE253E575B846519000B9DE2A983095"/>
  </w:style>
  <w:style w:type="paragraph" w:customStyle="1" w:styleId="0D685EB71DA749D59764BE838C0746A8">
    <w:name w:val="0D685EB71DA749D59764BE838C0746A8"/>
  </w:style>
  <w:style w:type="paragraph" w:customStyle="1" w:styleId="D9F386B9ADEA4548AC4003745AE9D081">
    <w:name w:val="D9F386B9ADEA4548AC4003745AE9D081"/>
  </w:style>
  <w:style w:type="paragraph" w:customStyle="1" w:styleId="BDEB11C7569B4F838F9C3EEE5F754A85">
    <w:name w:val="BDEB11C7569B4F838F9C3EEE5F754A85"/>
  </w:style>
  <w:style w:type="paragraph" w:customStyle="1" w:styleId="9C41AA7D81224177B0FB32BD08322279">
    <w:name w:val="9C41AA7D81224177B0FB32BD08322279"/>
  </w:style>
  <w:style w:type="paragraph" w:customStyle="1" w:styleId="1D4AA5C374564BBDA771346C305ACEBC">
    <w:name w:val="1D4AA5C374564BBDA771346C305ACEBC"/>
  </w:style>
  <w:style w:type="paragraph" w:customStyle="1" w:styleId="1221032C45FF40279587F6E4FB81CCC4">
    <w:name w:val="1221032C45FF40279587F6E4FB81CCC4"/>
  </w:style>
  <w:style w:type="paragraph" w:customStyle="1" w:styleId="95DE54AE8124425F9AAB8F040EE9BB3C">
    <w:name w:val="95DE54AE8124425F9AAB8F040EE9BB3C"/>
  </w:style>
  <w:style w:type="paragraph" w:customStyle="1" w:styleId="3EFD76473DE04F6D8AABE96379EB6ED1">
    <w:name w:val="3EFD76473DE04F6D8AABE96379EB6ED1"/>
  </w:style>
  <w:style w:type="paragraph" w:customStyle="1" w:styleId="A3BD0A8DC8FF46D8B3062ACEBC2C1B4D">
    <w:name w:val="A3BD0A8DC8FF46D8B3062ACEBC2C1B4D"/>
  </w:style>
  <w:style w:type="paragraph" w:customStyle="1" w:styleId="B91B9D9E4AAA446584886836A9AFA8EA">
    <w:name w:val="B91B9D9E4AAA446584886836A9AFA8EA"/>
  </w:style>
  <w:style w:type="paragraph" w:customStyle="1" w:styleId="60CA4FC2345641459AA704CC6632A7AA">
    <w:name w:val="60CA4FC2345641459AA704CC6632A7AA"/>
  </w:style>
  <w:style w:type="paragraph" w:customStyle="1" w:styleId="5ABA3F1B82EC442680D03F82807DEEC8">
    <w:name w:val="5ABA3F1B82EC442680D03F82807DEEC8"/>
  </w:style>
  <w:style w:type="paragraph" w:customStyle="1" w:styleId="A39DDA4712D44BEDB975CDB8B0FAF3D4">
    <w:name w:val="A39DDA4712D44BEDB975CDB8B0FAF3D4"/>
  </w:style>
  <w:style w:type="paragraph" w:customStyle="1" w:styleId="49F26F44BCAB450BA845ACE6D53A07EB">
    <w:name w:val="49F26F44BCAB450BA845ACE6D53A07EB"/>
  </w:style>
  <w:style w:type="paragraph" w:customStyle="1" w:styleId="9CD8276132F74943BD25F940FD747E39">
    <w:name w:val="9CD8276132F74943BD25F940FD747E39"/>
  </w:style>
  <w:style w:type="paragraph" w:customStyle="1" w:styleId="0F30D0CB286542E08F131806C2400433">
    <w:name w:val="0F30D0CB286542E08F131806C2400433"/>
  </w:style>
  <w:style w:type="paragraph" w:customStyle="1" w:styleId="84ECB9938CDE47C4AECFC5408343791E">
    <w:name w:val="84ECB9938CDE47C4AECFC5408343791E"/>
  </w:style>
  <w:style w:type="paragraph" w:customStyle="1" w:styleId="A6661579C7F34C6988CA5FF7FFF23813">
    <w:name w:val="A6661579C7F34C6988CA5FF7FFF238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</Template>
  <TotalTime>0</TotalTime>
  <Pages>8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COde Architecture</dc:subject>
  <dc:creator>SouravKr</dc:creator>
  <cp:keywords>TEAM 2</cp:keywords>
  <cp:lastModifiedBy>Sourav Kumar</cp:lastModifiedBy>
  <cp:revision>9</cp:revision>
  <dcterms:created xsi:type="dcterms:W3CDTF">2019-07-28T15:10:00Z</dcterms:created>
  <dcterms:modified xsi:type="dcterms:W3CDTF">2019-07-28T20:55:00Z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2018-04-07T04:43:58.0549681Z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